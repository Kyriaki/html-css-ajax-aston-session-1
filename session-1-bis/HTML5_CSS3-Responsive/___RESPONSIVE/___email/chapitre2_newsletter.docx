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1A9" w:rsidRPr="00796F3E" w:rsidRDefault="00AC31A9" w:rsidP="00AC31A9">
      <w:pPr>
        <w:pStyle w:val="Title"/>
      </w:pPr>
      <w:r w:rsidRPr="00796F3E">
        <w:t xml:space="preserve">Chapitre </w:t>
      </w:r>
      <w:r>
        <w:t>2</w:t>
      </w:r>
      <w:r w:rsidRPr="00796F3E">
        <w:t xml:space="preserve">: </w:t>
      </w:r>
      <w:r>
        <w:t>intégration d'une newsletter</w:t>
      </w:r>
    </w:p>
    <w:p w:rsidR="00644939" w:rsidRDefault="00644939" w:rsidP="009D6838">
      <w:pPr>
        <w:spacing w:after="0" w:line="240" w:lineRule="auto"/>
        <w:jc w:val="both"/>
        <w:rPr>
          <w:rFonts w:cs="Arial"/>
          <w:color w:val="FF0000"/>
          <w:highlight w:val="yellow"/>
        </w:rPr>
      </w:pPr>
    </w:p>
    <w:sdt>
      <w:sdtPr>
        <w:rPr>
          <w:rFonts w:ascii="Arial" w:eastAsia="Calibri" w:hAnsi="Arial" w:cs="Times New Roman"/>
          <w:b w:val="0"/>
          <w:bCs w:val="0"/>
          <w:color w:val="auto"/>
          <w:sz w:val="22"/>
          <w:szCs w:val="22"/>
          <w:lang w:eastAsia="en-US"/>
        </w:rPr>
        <w:id w:val="221650793"/>
        <w:docPartObj>
          <w:docPartGallery w:val="Table of Contents"/>
          <w:docPartUnique/>
        </w:docPartObj>
      </w:sdtPr>
      <w:sdtEndPr/>
      <w:sdtContent>
        <w:p w:rsidR="00AD05B4" w:rsidRDefault="00AD05B4" w:rsidP="009D6838">
          <w:pPr>
            <w:pStyle w:val="TOCHeading"/>
            <w:jc w:val="both"/>
          </w:pPr>
          <w:r>
            <w:t>Contenu</w:t>
          </w:r>
        </w:p>
        <w:p w:rsidR="0085778A" w:rsidRDefault="00AD05B4">
          <w:pPr>
            <w:pStyle w:val="TOC1"/>
            <w:tabs>
              <w:tab w:val="right" w:leader="dot" w:pos="9062"/>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342653564" w:history="1">
            <w:r w:rsidR="0085778A" w:rsidRPr="00E923B6">
              <w:rPr>
                <w:rStyle w:val="Hyperlink"/>
                <w:noProof/>
              </w:rPr>
              <w:t>Leçon 1 : 5 règles d'or pour réussir votre newsletter</w:t>
            </w:r>
            <w:r w:rsidR="0085778A">
              <w:rPr>
                <w:noProof/>
                <w:webHidden/>
              </w:rPr>
              <w:tab/>
            </w:r>
            <w:r w:rsidR="0085778A">
              <w:rPr>
                <w:noProof/>
                <w:webHidden/>
              </w:rPr>
              <w:fldChar w:fldCharType="begin"/>
            </w:r>
            <w:r w:rsidR="0085778A">
              <w:rPr>
                <w:noProof/>
                <w:webHidden/>
              </w:rPr>
              <w:instrText xml:space="preserve"> PAGEREF _Toc342653564 \h </w:instrText>
            </w:r>
            <w:r w:rsidR="0085778A">
              <w:rPr>
                <w:noProof/>
                <w:webHidden/>
              </w:rPr>
            </w:r>
            <w:r w:rsidR="0085778A">
              <w:rPr>
                <w:noProof/>
                <w:webHidden/>
              </w:rPr>
              <w:fldChar w:fldCharType="separate"/>
            </w:r>
            <w:r w:rsidR="0085778A">
              <w:rPr>
                <w:noProof/>
                <w:webHidden/>
              </w:rPr>
              <w:t>2</w:t>
            </w:r>
            <w:r w:rsidR="0085778A">
              <w:rPr>
                <w:noProof/>
                <w:webHidden/>
              </w:rPr>
              <w:fldChar w:fldCharType="end"/>
            </w:r>
          </w:hyperlink>
        </w:p>
        <w:p w:rsidR="0085778A" w:rsidRDefault="003E7745">
          <w:pPr>
            <w:pStyle w:val="TOC2"/>
            <w:rPr>
              <w:rFonts w:asciiTheme="minorHAnsi" w:eastAsiaTheme="minorEastAsia" w:hAnsiTheme="minorHAnsi" w:cstheme="minorBidi"/>
              <w:noProof/>
              <w:lang w:eastAsia="fr-FR"/>
            </w:rPr>
          </w:pPr>
          <w:hyperlink w:anchor="_Toc342653565" w:history="1">
            <w:r w:rsidR="0085778A" w:rsidRPr="00E923B6">
              <w:rPr>
                <w:rStyle w:val="Hyperlink"/>
                <w:noProof/>
              </w:rPr>
              <w:t>A.</w:t>
            </w:r>
            <w:r w:rsidR="0085778A">
              <w:rPr>
                <w:rFonts w:asciiTheme="minorHAnsi" w:eastAsiaTheme="minorEastAsia" w:hAnsiTheme="minorHAnsi" w:cstheme="minorBidi"/>
                <w:noProof/>
                <w:lang w:eastAsia="fr-FR"/>
              </w:rPr>
              <w:tab/>
            </w:r>
            <w:r w:rsidR="0085778A" w:rsidRPr="00E923B6">
              <w:rPr>
                <w:rStyle w:val="Hyperlink"/>
                <w:noProof/>
              </w:rPr>
              <w:t>Introduction</w:t>
            </w:r>
            <w:r w:rsidR="0085778A">
              <w:rPr>
                <w:noProof/>
                <w:webHidden/>
              </w:rPr>
              <w:tab/>
            </w:r>
            <w:r w:rsidR="0085778A">
              <w:rPr>
                <w:noProof/>
                <w:webHidden/>
              </w:rPr>
              <w:fldChar w:fldCharType="begin"/>
            </w:r>
            <w:r w:rsidR="0085778A">
              <w:rPr>
                <w:noProof/>
                <w:webHidden/>
              </w:rPr>
              <w:instrText xml:space="preserve"> PAGEREF _Toc342653565 \h </w:instrText>
            </w:r>
            <w:r w:rsidR="0085778A">
              <w:rPr>
                <w:noProof/>
                <w:webHidden/>
              </w:rPr>
            </w:r>
            <w:r w:rsidR="0085778A">
              <w:rPr>
                <w:noProof/>
                <w:webHidden/>
              </w:rPr>
              <w:fldChar w:fldCharType="separate"/>
            </w:r>
            <w:r w:rsidR="0085778A">
              <w:rPr>
                <w:noProof/>
                <w:webHidden/>
              </w:rPr>
              <w:t>2</w:t>
            </w:r>
            <w:r w:rsidR="0085778A">
              <w:rPr>
                <w:noProof/>
                <w:webHidden/>
              </w:rPr>
              <w:fldChar w:fldCharType="end"/>
            </w:r>
          </w:hyperlink>
        </w:p>
        <w:p w:rsidR="0085778A" w:rsidRDefault="003E7745">
          <w:pPr>
            <w:pStyle w:val="TOC2"/>
            <w:rPr>
              <w:rFonts w:asciiTheme="minorHAnsi" w:eastAsiaTheme="minorEastAsia" w:hAnsiTheme="minorHAnsi" w:cstheme="minorBidi"/>
              <w:noProof/>
              <w:lang w:eastAsia="fr-FR"/>
            </w:rPr>
          </w:pPr>
          <w:hyperlink w:anchor="_Toc342653566" w:history="1">
            <w:r w:rsidR="0085778A" w:rsidRPr="00E923B6">
              <w:rPr>
                <w:rStyle w:val="Hyperlink"/>
                <w:noProof/>
              </w:rPr>
              <w:t>B.</w:t>
            </w:r>
            <w:r w:rsidR="0085778A">
              <w:rPr>
                <w:rFonts w:asciiTheme="minorHAnsi" w:eastAsiaTheme="minorEastAsia" w:hAnsiTheme="minorHAnsi" w:cstheme="minorBidi"/>
                <w:noProof/>
                <w:lang w:eastAsia="fr-FR"/>
              </w:rPr>
              <w:tab/>
            </w:r>
            <w:r w:rsidR="0085778A" w:rsidRPr="00E923B6">
              <w:rPr>
                <w:rStyle w:val="Hyperlink"/>
                <w:noProof/>
              </w:rPr>
              <w:t>Règle n°1</w:t>
            </w:r>
            <w:r w:rsidR="0085778A">
              <w:rPr>
                <w:noProof/>
                <w:webHidden/>
              </w:rPr>
              <w:tab/>
            </w:r>
            <w:r w:rsidR="0085778A">
              <w:rPr>
                <w:noProof/>
                <w:webHidden/>
              </w:rPr>
              <w:fldChar w:fldCharType="begin"/>
            </w:r>
            <w:r w:rsidR="0085778A">
              <w:rPr>
                <w:noProof/>
                <w:webHidden/>
              </w:rPr>
              <w:instrText xml:space="preserve"> PAGEREF _Toc342653566 \h </w:instrText>
            </w:r>
            <w:r w:rsidR="0085778A">
              <w:rPr>
                <w:noProof/>
                <w:webHidden/>
              </w:rPr>
            </w:r>
            <w:r w:rsidR="0085778A">
              <w:rPr>
                <w:noProof/>
                <w:webHidden/>
              </w:rPr>
              <w:fldChar w:fldCharType="separate"/>
            </w:r>
            <w:r w:rsidR="0085778A">
              <w:rPr>
                <w:noProof/>
                <w:webHidden/>
              </w:rPr>
              <w:t>2</w:t>
            </w:r>
            <w:r w:rsidR="0085778A">
              <w:rPr>
                <w:noProof/>
                <w:webHidden/>
              </w:rPr>
              <w:fldChar w:fldCharType="end"/>
            </w:r>
          </w:hyperlink>
        </w:p>
        <w:p w:rsidR="0085778A" w:rsidRDefault="003E7745">
          <w:pPr>
            <w:pStyle w:val="TOC2"/>
            <w:rPr>
              <w:rFonts w:asciiTheme="minorHAnsi" w:eastAsiaTheme="minorEastAsia" w:hAnsiTheme="minorHAnsi" w:cstheme="minorBidi"/>
              <w:noProof/>
              <w:lang w:eastAsia="fr-FR"/>
            </w:rPr>
          </w:pPr>
          <w:hyperlink w:anchor="_Toc342653567" w:history="1">
            <w:r w:rsidR="0085778A" w:rsidRPr="00E923B6">
              <w:rPr>
                <w:rStyle w:val="Hyperlink"/>
                <w:noProof/>
              </w:rPr>
              <w:t>C.</w:t>
            </w:r>
            <w:r w:rsidR="0085778A">
              <w:rPr>
                <w:rFonts w:asciiTheme="minorHAnsi" w:eastAsiaTheme="minorEastAsia" w:hAnsiTheme="minorHAnsi" w:cstheme="minorBidi"/>
                <w:noProof/>
                <w:lang w:eastAsia="fr-FR"/>
              </w:rPr>
              <w:tab/>
            </w:r>
            <w:r w:rsidR="0085778A" w:rsidRPr="00E923B6">
              <w:rPr>
                <w:rStyle w:val="Hyperlink"/>
                <w:noProof/>
              </w:rPr>
              <w:t>Règle n°2</w:t>
            </w:r>
            <w:r w:rsidR="0085778A">
              <w:rPr>
                <w:noProof/>
                <w:webHidden/>
              </w:rPr>
              <w:tab/>
            </w:r>
            <w:r w:rsidR="0085778A">
              <w:rPr>
                <w:noProof/>
                <w:webHidden/>
              </w:rPr>
              <w:fldChar w:fldCharType="begin"/>
            </w:r>
            <w:r w:rsidR="0085778A">
              <w:rPr>
                <w:noProof/>
                <w:webHidden/>
              </w:rPr>
              <w:instrText xml:space="preserve"> PAGEREF _Toc342653567 \h </w:instrText>
            </w:r>
            <w:r w:rsidR="0085778A">
              <w:rPr>
                <w:noProof/>
                <w:webHidden/>
              </w:rPr>
            </w:r>
            <w:r w:rsidR="0085778A">
              <w:rPr>
                <w:noProof/>
                <w:webHidden/>
              </w:rPr>
              <w:fldChar w:fldCharType="separate"/>
            </w:r>
            <w:r w:rsidR="0085778A">
              <w:rPr>
                <w:noProof/>
                <w:webHidden/>
              </w:rPr>
              <w:t>2</w:t>
            </w:r>
            <w:r w:rsidR="0085778A">
              <w:rPr>
                <w:noProof/>
                <w:webHidden/>
              </w:rPr>
              <w:fldChar w:fldCharType="end"/>
            </w:r>
          </w:hyperlink>
        </w:p>
        <w:p w:rsidR="0085778A" w:rsidRDefault="003E7745">
          <w:pPr>
            <w:pStyle w:val="TOC2"/>
            <w:rPr>
              <w:rFonts w:asciiTheme="minorHAnsi" w:eastAsiaTheme="minorEastAsia" w:hAnsiTheme="minorHAnsi" w:cstheme="minorBidi"/>
              <w:noProof/>
              <w:lang w:eastAsia="fr-FR"/>
            </w:rPr>
          </w:pPr>
          <w:hyperlink w:anchor="_Toc342653568" w:history="1">
            <w:r w:rsidR="0085778A" w:rsidRPr="00E923B6">
              <w:rPr>
                <w:rStyle w:val="Hyperlink"/>
                <w:noProof/>
              </w:rPr>
              <w:t>D.</w:t>
            </w:r>
            <w:r w:rsidR="0085778A">
              <w:rPr>
                <w:rFonts w:asciiTheme="minorHAnsi" w:eastAsiaTheme="minorEastAsia" w:hAnsiTheme="minorHAnsi" w:cstheme="minorBidi"/>
                <w:noProof/>
                <w:lang w:eastAsia="fr-FR"/>
              </w:rPr>
              <w:tab/>
            </w:r>
            <w:r w:rsidR="0085778A" w:rsidRPr="00E923B6">
              <w:rPr>
                <w:rStyle w:val="Hyperlink"/>
                <w:noProof/>
              </w:rPr>
              <w:t>Règle n°3</w:t>
            </w:r>
            <w:r w:rsidR="0085778A">
              <w:rPr>
                <w:noProof/>
                <w:webHidden/>
              </w:rPr>
              <w:tab/>
            </w:r>
            <w:r w:rsidR="0085778A">
              <w:rPr>
                <w:noProof/>
                <w:webHidden/>
              </w:rPr>
              <w:fldChar w:fldCharType="begin"/>
            </w:r>
            <w:r w:rsidR="0085778A">
              <w:rPr>
                <w:noProof/>
                <w:webHidden/>
              </w:rPr>
              <w:instrText xml:space="preserve"> PAGEREF _Toc342653568 \h </w:instrText>
            </w:r>
            <w:r w:rsidR="0085778A">
              <w:rPr>
                <w:noProof/>
                <w:webHidden/>
              </w:rPr>
            </w:r>
            <w:r w:rsidR="0085778A">
              <w:rPr>
                <w:noProof/>
                <w:webHidden/>
              </w:rPr>
              <w:fldChar w:fldCharType="separate"/>
            </w:r>
            <w:r w:rsidR="0085778A">
              <w:rPr>
                <w:noProof/>
                <w:webHidden/>
              </w:rPr>
              <w:t>2</w:t>
            </w:r>
            <w:r w:rsidR="0085778A">
              <w:rPr>
                <w:noProof/>
                <w:webHidden/>
              </w:rPr>
              <w:fldChar w:fldCharType="end"/>
            </w:r>
          </w:hyperlink>
        </w:p>
        <w:p w:rsidR="0085778A" w:rsidRDefault="003E7745">
          <w:pPr>
            <w:pStyle w:val="TOC2"/>
            <w:rPr>
              <w:rFonts w:asciiTheme="minorHAnsi" w:eastAsiaTheme="minorEastAsia" w:hAnsiTheme="minorHAnsi" w:cstheme="minorBidi"/>
              <w:noProof/>
              <w:lang w:eastAsia="fr-FR"/>
            </w:rPr>
          </w:pPr>
          <w:hyperlink w:anchor="_Toc342653569" w:history="1">
            <w:r w:rsidR="0085778A" w:rsidRPr="00E923B6">
              <w:rPr>
                <w:rStyle w:val="Hyperlink"/>
                <w:noProof/>
              </w:rPr>
              <w:t>E.</w:t>
            </w:r>
            <w:r w:rsidR="0085778A">
              <w:rPr>
                <w:rFonts w:asciiTheme="minorHAnsi" w:eastAsiaTheme="minorEastAsia" w:hAnsiTheme="minorHAnsi" w:cstheme="minorBidi"/>
                <w:noProof/>
                <w:lang w:eastAsia="fr-FR"/>
              </w:rPr>
              <w:tab/>
            </w:r>
            <w:r w:rsidR="0085778A" w:rsidRPr="00E923B6">
              <w:rPr>
                <w:rStyle w:val="Hyperlink"/>
                <w:noProof/>
              </w:rPr>
              <w:t>Règle n°4</w:t>
            </w:r>
            <w:r w:rsidR="0085778A">
              <w:rPr>
                <w:noProof/>
                <w:webHidden/>
              </w:rPr>
              <w:tab/>
            </w:r>
            <w:r w:rsidR="0085778A">
              <w:rPr>
                <w:noProof/>
                <w:webHidden/>
              </w:rPr>
              <w:fldChar w:fldCharType="begin"/>
            </w:r>
            <w:r w:rsidR="0085778A">
              <w:rPr>
                <w:noProof/>
                <w:webHidden/>
              </w:rPr>
              <w:instrText xml:space="preserve"> PAGEREF _Toc342653569 \h </w:instrText>
            </w:r>
            <w:r w:rsidR="0085778A">
              <w:rPr>
                <w:noProof/>
                <w:webHidden/>
              </w:rPr>
            </w:r>
            <w:r w:rsidR="0085778A">
              <w:rPr>
                <w:noProof/>
                <w:webHidden/>
              </w:rPr>
              <w:fldChar w:fldCharType="separate"/>
            </w:r>
            <w:r w:rsidR="0085778A">
              <w:rPr>
                <w:noProof/>
                <w:webHidden/>
              </w:rPr>
              <w:t>3</w:t>
            </w:r>
            <w:r w:rsidR="0085778A">
              <w:rPr>
                <w:noProof/>
                <w:webHidden/>
              </w:rPr>
              <w:fldChar w:fldCharType="end"/>
            </w:r>
          </w:hyperlink>
        </w:p>
        <w:p w:rsidR="0085778A" w:rsidRDefault="003E7745">
          <w:pPr>
            <w:pStyle w:val="TOC2"/>
            <w:rPr>
              <w:rFonts w:asciiTheme="minorHAnsi" w:eastAsiaTheme="minorEastAsia" w:hAnsiTheme="minorHAnsi" w:cstheme="minorBidi"/>
              <w:noProof/>
              <w:lang w:eastAsia="fr-FR"/>
            </w:rPr>
          </w:pPr>
          <w:hyperlink w:anchor="_Toc342653570" w:history="1">
            <w:r w:rsidR="0085778A" w:rsidRPr="00E923B6">
              <w:rPr>
                <w:rStyle w:val="Hyperlink"/>
                <w:noProof/>
              </w:rPr>
              <w:t>F.</w:t>
            </w:r>
            <w:r w:rsidR="0085778A">
              <w:rPr>
                <w:rFonts w:asciiTheme="minorHAnsi" w:eastAsiaTheme="minorEastAsia" w:hAnsiTheme="minorHAnsi" w:cstheme="minorBidi"/>
                <w:noProof/>
                <w:lang w:eastAsia="fr-FR"/>
              </w:rPr>
              <w:tab/>
            </w:r>
            <w:r w:rsidR="0085778A" w:rsidRPr="00E923B6">
              <w:rPr>
                <w:rStyle w:val="Hyperlink"/>
                <w:noProof/>
              </w:rPr>
              <w:t>Règle n°5</w:t>
            </w:r>
            <w:r w:rsidR="0085778A">
              <w:rPr>
                <w:noProof/>
                <w:webHidden/>
              </w:rPr>
              <w:tab/>
            </w:r>
            <w:r w:rsidR="0085778A">
              <w:rPr>
                <w:noProof/>
                <w:webHidden/>
              </w:rPr>
              <w:fldChar w:fldCharType="begin"/>
            </w:r>
            <w:r w:rsidR="0085778A">
              <w:rPr>
                <w:noProof/>
                <w:webHidden/>
              </w:rPr>
              <w:instrText xml:space="preserve"> PAGEREF _Toc342653570 \h </w:instrText>
            </w:r>
            <w:r w:rsidR="0085778A">
              <w:rPr>
                <w:noProof/>
                <w:webHidden/>
              </w:rPr>
            </w:r>
            <w:r w:rsidR="0085778A">
              <w:rPr>
                <w:noProof/>
                <w:webHidden/>
              </w:rPr>
              <w:fldChar w:fldCharType="separate"/>
            </w:r>
            <w:r w:rsidR="0085778A">
              <w:rPr>
                <w:noProof/>
                <w:webHidden/>
              </w:rPr>
              <w:t>3</w:t>
            </w:r>
            <w:r w:rsidR="0085778A">
              <w:rPr>
                <w:noProof/>
                <w:webHidden/>
              </w:rPr>
              <w:fldChar w:fldCharType="end"/>
            </w:r>
          </w:hyperlink>
        </w:p>
        <w:p w:rsidR="0085778A" w:rsidRDefault="003E7745">
          <w:pPr>
            <w:pStyle w:val="TOC1"/>
            <w:tabs>
              <w:tab w:val="right" w:leader="dot" w:pos="9062"/>
            </w:tabs>
            <w:rPr>
              <w:rFonts w:asciiTheme="minorHAnsi" w:eastAsiaTheme="minorEastAsia" w:hAnsiTheme="minorHAnsi" w:cstheme="minorBidi"/>
              <w:noProof/>
              <w:lang w:eastAsia="fr-FR"/>
            </w:rPr>
          </w:pPr>
          <w:hyperlink w:anchor="_Toc342653571" w:history="1">
            <w:r w:rsidR="0085778A" w:rsidRPr="00E923B6">
              <w:rPr>
                <w:rStyle w:val="Hyperlink"/>
                <w:noProof/>
              </w:rPr>
              <w:t>Leçon 2: La préparation de l'intégration</w:t>
            </w:r>
            <w:r w:rsidR="0085778A">
              <w:rPr>
                <w:noProof/>
                <w:webHidden/>
              </w:rPr>
              <w:tab/>
            </w:r>
            <w:r w:rsidR="0085778A">
              <w:rPr>
                <w:noProof/>
                <w:webHidden/>
              </w:rPr>
              <w:fldChar w:fldCharType="begin"/>
            </w:r>
            <w:r w:rsidR="0085778A">
              <w:rPr>
                <w:noProof/>
                <w:webHidden/>
              </w:rPr>
              <w:instrText xml:space="preserve"> PAGEREF _Toc342653571 \h </w:instrText>
            </w:r>
            <w:r w:rsidR="0085778A">
              <w:rPr>
                <w:noProof/>
                <w:webHidden/>
              </w:rPr>
            </w:r>
            <w:r w:rsidR="0085778A">
              <w:rPr>
                <w:noProof/>
                <w:webHidden/>
              </w:rPr>
              <w:fldChar w:fldCharType="separate"/>
            </w:r>
            <w:r w:rsidR="0085778A">
              <w:rPr>
                <w:noProof/>
                <w:webHidden/>
              </w:rPr>
              <w:t>3</w:t>
            </w:r>
            <w:r w:rsidR="0085778A">
              <w:rPr>
                <w:noProof/>
                <w:webHidden/>
              </w:rPr>
              <w:fldChar w:fldCharType="end"/>
            </w:r>
          </w:hyperlink>
        </w:p>
        <w:p w:rsidR="0085778A" w:rsidRDefault="003E7745">
          <w:pPr>
            <w:pStyle w:val="TOC1"/>
            <w:tabs>
              <w:tab w:val="right" w:leader="dot" w:pos="9062"/>
            </w:tabs>
            <w:rPr>
              <w:rFonts w:asciiTheme="minorHAnsi" w:eastAsiaTheme="minorEastAsia" w:hAnsiTheme="minorHAnsi" w:cstheme="minorBidi"/>
              <w:noProof/>
              <w:lang w:eastAsia="fr-FR"/>
            </w:rPr>
          </w:pPr>
          <w:hyperlink w:anchor="_Toc342653572" w:history="1">
            <w:r w:rsidR="0085778A" w:rsidRPr="00E923B6">
              <w:rPr>
                <w:rStyle w:val="Hyperlink"/>
                <w:noProof/>
              </w:rPr>
              <w:t>Leçon 3:L'intégration de la page</w:t>
            </w:r>
            <w:r w:rsidR="0085778A">
              <w:rPr>
                <w:noProof/>
                <w:webHidden/>
              </w:rPr>
              <w:tab/>
            </w:r>
            <w:r w:rsidR="0085778A">
              <w:rPr>
                <w:noProof/>
                <w:webHidden/>
              </w:rPr>
              <w:fldChar w:fldCharType="begin"/>
            </w:r>
            <w:r w:rsidR="0085778A">
              <w:rPr>
                <w:noProof/>
                <w:webHidden/>
              </w:rPr>
              <w:instrText xml:space="preserve"> PAGEREF _Toc342653572 \h </w:instrText>
            </w:r>
            <w:r w:rsidR="0085778A">
              <w:rPr>
                <w:noProof/>
                <w:webHidden/>
              </w:rPr>
            </w:r>
            <w:r w:rsidR="0085778A">
              <w:rPr>
                <w:noProof/>
                <w:webHidden/>
              </w:rPr>
              <w:fldChar w:fldCharType="separate"/>
            </w:r>
            <w:r w:rsidR="0085778A">
              <w:rPr>
                <w:noProof/>
                <w:webHidden/>
              </w:rPr>
              <w:t>6</w:t>
            </w:r>
            <w:r w:rsidR="0085778A">
              <w:rPr>
                <w:noProof/>
                <w:webHidden/>
              </w:rPr>
              <w:fldChar w:fldCharType="end"/>
            </w:r>
          </w:hyperlink>
        </w:p>
        <w:p w:rsidR="0085778A" w:rsidRDefault="003E7745">
          <w:pPr>
            <w:pStyle w:val="TOC2"/>
            <w:rPr>
              <w:rFonts w:asciiTheme="minorHAnsi" w:eastAsiaTheme="minorEastAsia" w:hAnsiTheme="minorHAnsi" w:cstheme="minorBidi"/>
              <w:noProof/>
              <w:lang w:eastAsia="fr-FR"/>
            </w:rPr>
          </w:pPr>
          <w:hyperlink w:anchor="_Toc342653573" w:history="1">
            <w:r w:rsidR="0085778A" w:rsidRPr="00E923B6">
              <w:rPr>
                <w:rStyle w:val="Hyperlink"/>
                <w:noProof/>
              </w:rPr>
              <w:t>Etape 1: le fond et le conteneur</w:t>
            </w:r>
            <w:r w:rsidR="0085778A">
              <w:rPr>
                <w:noProof/>
                <w:webHidden/>
              </w:rPr>
              <w:tab/>
            </w:r>
            <w:r w:rsidR="0085778A">
              <w:rPr>
                <w:noProof/>
                <w:webHidden/>
              </w:rPr>
              <w:fldChar w:fldCharType="begin"/>
            </w:r>
            <w:r w:rsidR="0085778A">
              <w:rPr>
                <w:noProof/>
                <w:webHidden/>
              </w:rPr>
              <w:instrText xml:space="preserve"> PAGEREF _Toc342653573 \h </w:instrText>
            </w:r>
            <w:r w:rsidR="0085778A">
              <w:rPr>
                <w:noProof/>
                <w:webHidden/>
              </w:rPr>
            </w:r>
            <w:r w:rsidR="0085778A">
              <w:rPr>
                <w:noProof/>
                <w:webHidden/>
              </w:rPr>
              <w:fldChar w:fldCharType="separate"/>
            </w:r>
            <w:r w:rsidR="0085778A">
              <w:rPr>
                <w:noProof/>
                <w:webHidden/>
              </w:rPr>
              <w:t>6</w:t>
            </w:r>
            <w:r w:rsidR="0085778A">
              <w:rPr>
                <w:noProof/>
                <w:webHidden/>
              </w:rPr>
              <w:fldChar w:fldCharType="end"/>
            </w:r>
          </w:hyperlink>
        </w:p>
        <w:p w:rsidR="0085778A" w:rsidRDefault="003E7745">
          <w:pPr>
            <w:pStyle w:val="TOC2"/>
            <w:rPr>
              <w:rFonts w:asciiTheme="minorHAnsi" w:eastAsiaTheme="minorEastAsia" w:hAnsiTheme="minorHAnsi" w:cstheme="minorBidi"/>
              <w:noProof/>
              <w:lang w:eastAsia="fr-FR"/>
            </w:rPr>
          </w:pPr>
          <w:hyperlink w:anchor="_Toc342653574" w:history="1">
            <w:r w:rsidR="0085778A" w:rsidRPr="00E923B6">
              <w:rPr>
                <w:rStyle w:val="Hyperlink"/>
                <w:noProof/>
              </w:rPr>
              <w:t>Etape 2: le header</w:t>
            </w:r>
            <w:r w:rsidR="0085778A">
              <w:rPr>
                <w:noProof/>
                <w:webHidden/>
              </w:rPr>
              <w:tab/>
            </w:r>
            <w:r w:rsidR="0085778A">
              <w:rPr>
                <w:noProof/>
                <w:webHidden/>
              </w:rPr>
              <w:fldChar w:fldCharType="begin"/>
            </w:r>
            <w:r w:rsidR="0085778A">
              <w:rPr>
                <w:noProof/>
                <w:webHidden/>
              </w:rPr>
              <w:instrText xml:space="preserve"> PAGEREF _Toc342653574 \h </w:instrText>
            </w:r>
            <w:r w:rsidR="0085778A">
              <w:rPr>
                <w:noProof/>
                <w:webHidden/>
              </w:rPr>
            </w:r>
            <w:r w:rsidR="0085778A">
              <w:rPr>
                <w:noProof/>
                <w:webHidden/>
              </w:rPr>
              <w:fldChar w:fldCharType="separate"/>
            </w:r>
            <w:r w:rsidR="0085778A">
              <w:rPr>
                <w:noProof/>
                <w:webHidden/>
              </w:rPr>
              <w:t>7</w:t>
            </w:r>
            <w:r w:rsidR="0085778A">
              <w:rPr>
                <w:noProof/>
                <w:webHidden/>
              </w:rPr>
              <w:fldChar w:fldCharType="end"/>
            </w:r>
          </w:hyperlink>
        </w:p>
        <w:p w:rsidR="0085778A" w:rsidRDefault="003E7745">
          <w:pPr>
            <w:pStyle w:val="TOC2"/>
            <w:rPr>
              <w:rFonts w:asciiTheme="minorHAnsi" w:eastAsiaTheme="minorEastAsia" w:hAnsiTheme="minorHAnsi" w:cstheme="minorBidi"/>
              <w:noProof/>
              <w:lang w:eastAsia="fr-FR"/>
            </w:rPr>
          </w:pPr>
          <w:hyperlink w:anchor="_Toc342653575" w:history="1">
            <w:r w:rsidR="0085778A" w:rsidRPr="00E923B6">
              <w:rPr>
                <w:rStyle w:val="Hyperlink"/>
                <w:noProof/>
              </w:rPr>
              <w:t>Etape 3: le bandeau photos</w:t>
            </w:r>
            <w:r w:rsidR="0085778A">
              <w:rPr>
                <w:noProof/>
                <w:webHidden/>
              </w:rPr>
              <w:tab/>
            </w:r>
            <w:r w:rsidR="0085778A">
              <w:rPr>
                <w:noProof/>
                <w:webHidden/>
              </w:rPr>
              <w:fldChar w:fldCharType="begin"/>
            </w:r>
            <w:r w:rsidR="0085778A">
              <w:rPr>
                <w:noProof/>
                <w:webHidden/>
              </w:rPr>
              <w:instrText xml:space="preserve"> PAGEREF _Toc342653575 \h </w:instrText>
            </w:r>
            <w:r w:rsidR="0085778A">
              <w:rPr>
                <w:noProof/>
                <w:webHidden/>
              </w:rPr>
            </w:r>
            <w:r w:rsidR="0085778A">
              <w:rPr>
                <w:noProof/>
                <w:webHidden/>
              </w:rPr>
              <w:fldChar w:fldCharType="separate"/>
            </w:r>
            <w:r w:rsidR="0085778A">
              <w:rPr>
                <w:noProof/>
                <w:webHidden/>
              </w:rPr>
              <w:t>10</w:t>
            </w:r>
            <w:r w:rsidR="0085778A">
              <w:rPr>
                <w:noProof/>
                <w:webHidden/>
              </w:rPr>
              <w:fldChar w:fldCharType="end"/>
            </w:r>
          </w:hyperlink>
        </w:p>
        <w:p w:rsidR="0085778A" w:rsidRDefault="003E7745">
          <w:pPr>
            <w:pStyle w:val="TOC2"/>
            <w:rPr>
              <w:rFonts w:asciiTheme="minorHAnsi" w:eastAsiaTheme="minorEastAsia" w:hAnsiTheme="minorHAnsi" w:cstheme="minorBidi"/>
              <w:noProof/>
              <w:lang w:eastAsia="fr-FR"/>
            </w:rPr>
          </w:pPr>
          <w:hyperlink w:anchor="_Toc342653576" w:history="1">
            <w:r w:rsidR="0085778A" w:rsidRPr="00E923B6">
              <w:rPr>
                <w:rStyle w:val="Hyperlink"/>
                <w:noProof/>
              </w:rPr>
              <w:t>Etape 4: le contenu</w:t>
            </w:r>
            <w:r w:rsidR="0085778A">
              <w:rPr>
                <w:noProof/>
                <w:webHidden/>
              </w:rPr>
              <w:tab/>
            </w:r>
            <w:r w:rsidR="0085778A">
              <w:rPr>
                <w:noProof/>
                <w:webHidden/>
              </w:rPr>
              <w:fldChar w:fldCharType="begin"/>
            </w:r>
            <w:r w:rsidR="0085778A">
              <w:rPr>
                <w:noProof/>
                <w:webHidden/>
              </w:rPr>
              <w:instrText xml:space="preserve"> PAGEREF _Toc342653576 \h </w:instrText>
            </w:r>
            <w:r w:rsidR="0085778A">
              <w:rPr>
                <w:noProof/>
                <w:webHidden/>
              </w:rPr>
            </w:r>
            <w:r w:rsidR="0085778A">
              <w:rPr>
                <w:noProof/>
                <w:webHidden/>
              </w:rPr>
              <w:fldChar w:fldCharType="separate"/>
            </w:r>
            <w:r w:rsidR="0085778A">
              <w:rPr>
                <w:noProof/>
                <w:webHidden/>
              </w:rPr>
              <w:t>12</w:t>
            </w:r>
            <w:r w:rsidR="0085778A">
              <w:rPr>
                <w:noProof/>
                <w:webHidden/>
              </w:rPr>
              <w:fldChar w:fldCharType="end"/>
            </w:r>
          </w:hyperlink>
        </w:p>
        <w:p w:rsidR="0085778A" w:rsidRDefault="003E7745">
          <w:pPr>
            <w:pStyle w:val="TOC3"/>
            <w:tabs>
              <w:tab w:val="right" w:leader="dot" w:pos="9062"/>
            </w:tabs>
            <w:rPr>
              <w:rFonts w:asciiTheme="minorHAnsi" w:eastAsiaTheme="minorEastAsia" w:hAnsiTheme="minorHAnsi" w:cstheme="minorBidi"/>
              <w:noProof/>
              <w:lang w:eastAsia="fr-FR"/>
            </w:rPr>
          </w:pPr>
          <w:hyperlink w:anchor="_Toc342653577" w:history="1">
            <w:r w:rsidR="0085778A" w:rsidRPr="00E923B6">
              <w:rPr>
                <w:rStyle w:val="Hyperlink"/>
                <w:noProof/>
              </w:rPr>
              <w:t>Etape 4a:  la structure</w:t>
            </w:r>
            <w:r w:rsidR="0085778A">
              <w:rPr>
                <w:noProof/>
                <w:webHidden/>
              </w:rPr>
              <w:tab/>
            </w:r>
            <w:r w:rsidR="0085778A">
              <w:rPr>
                <w:noProof/>
                <w:webHidden/>
              </w:rPr>
              <w:fldChar w:fldCharType="begin"/>
            </w:r>
            <w:r w:rsidR="0085778A">
              <w:rPr>
                <w:noProof/>
                <w:webHidden/>
              </w:rPr>
              <w:instrText xml:space="preserve"> PAGEREF _Toc342653577 \h </w:instrText>
            </w:r>
            <w:r w:rsidR="0085778A">
              <w:rPr>
                <w:noProof/>
                <w:webHidden/>
              </w:rPr>
            </w:r>
            <w:r w:rsidR="0085778A">
              <w:rPr>
                <w:noProof/>
                <w:webHidden/>
              </w:rPr>
              <w:fldChar w:fldCharType="separate"/>
            </w:r>
            <w:r w:rsidR="0085778A">
              <w:rPr>
                <w:noProof/>
                <w:webHidden/>
              </w:rPr>
              <w:t>12</w:t>
            </w:r>
            <w:r w:rsidR="0085778A">
              <w:rPr>
                <w:noProof/>
                <w:webHidden/>
              </w:rPr>
              <w:fldChar w:fldCharType="end"/>
            </w:r>
          </w:hyperlink>
        </w:p>
        <w:p w:rsidR="0085778A" w:rsidRDefault="003E7745">
          <w:pPr>
            <w:pStyle w:val="TOC3"/>
            <w:tabs>
              <w:tab w:val="right" w:leader="dot" w:pos="9062"/>
            </w:tabs>
            <w:rPr>
              <w:rFonts w:asciiTheme="minorHAnsi" w:eastAsiaTheme="minorEastAsia" w:hAnsiTheme="minorHAnsi" w:cstheme="minorBidi"/>
              <w:noProof/>
              <w:lang w:eastAsia="fr-FR"/>
            </w:rPr>
          </w:pPr>
          <w:hyperlink w:anchor="_Toc342653578" w:history="1">
            <w:r w:rsidR="0085778A" w:rsidRPr="00E923B6">
              <w:rPr>
                <w:rStyle w:val="Hyperlink"/>
                <w:noProof/>
              </w:rPr>
              <w:t>Etape 4b: la partie gauche</w:t>
            </w:r>
            <w:r w:rsidR="0085778A">
              <w:rPr>
                <w:noProof/>
                <w:webHidden/>
              </w:rPr>
              <w:tab/>
            </w:r>
            <w:r w:rsidR="0085778A">
              <w:rPr>
                <w:noProof/>
                <w:webHidden/>
              </w:rPr>
              <w:fldChar w:fldCharType="begin"/>
            </w:r>
            <w:r w:rsidR="0085778A">
              <w:rPr>
                <w:noProof/>
                <w:webHidden/>
              </w:rPr>
              <w:instrText xml:space="preserve"> PAGEREF _Toc342653578 \h </w:instrText>
            </w:r>
            <w:r w:rsidR="0085778A">
              <w:rPr>
                <w:noProof/>
                <w:webHidden/>
              </w:rPr>
            </w:r>
            <w:r w:rsidR="0085778A">
              <w:rPr>
                <w:noProof/>
                <w:webHidden/>
              </w:rPr>
              <w:fldChar w:fldCharType="separate"/>
            </w:r>
            <w:r w:rsidR="0085778A">
              <w:rPr>
                <w:noProof/>
                <w:webHidden/>
              </w:rPr>
              <w:t>12</w:t>
            </w:r>
            <w:r w:rsidR="0085778A">
              <w:rPr>
                <w:noProof/>
                <w:webHidden/>
              </w:rPr>
              <w:fldChar w:fldCharType="end"/>
            </w:r>
          </w:hyperlink>
        </w:p>
        <w:p w:rsidR="0085778A" w:rsidRDefault="003E7745">
          <w:pPr>
            <w:pStyle w:val="TOC3"/>
            <w:tabs>
              <w:tab w:val="right" w:leader="dot" w:pos="9062"/>
            </w:tabs>
            <w:rPr>
              <w:rFonts w:asciiTheme="minorHAnsi" w:eastAsiaTheme="minorEastAsia" w:hAnsiTheme="minorHAnsi" w:cstheme="minorBidi"/>
              <w:noProof/>
              <w:lang w:eastAsia="fr-FR"/>
            </w:rPr>
          </w:pPr>
          <w:hyperlink w:anchor="_Toc342653579" w:history="1">
            <w:r w:rsidR="0085778A" w:rsidRPr="00E923B6">
              <w:rPr>
                <w:rStyle w:val="Hyperlink"/>
                <w:noProof/>
              </w:rPr>
              <w:t>Etape 4c: la partie droite</w:t>
            </w:r>
            <w:r w:rsidR="0085778A">
              <w:rPr>
                <w:noProof/>
                <w:webHidden/>
              </w:rPr>
              <w:tab/>
            </w:r>
            <w:r w:rsidR="0085778A">
              <w:rPr>
                <w:noProof/>
                <w:webHidden/>
              </w:rPr>
              <w:fldChar w:fldCharType="begin"/>
            </w:r>
            <w:r w:rsidR="0085778A">
              <w:rPr>
                <w:noProof/>
                <w:webHidden/>
              </w:rPr>
              <w:instrText xml:space="preserve"> PAGEREF _Toc342653579 \h </w:instrText>
            </w:r>
            <w:r w:rsidR="0085778A">
              <w:rPr>
                <w:noProof/>
                <w:webHidden/>
              </w:rPr>
            </w:r>
            <w:r w:rsidR="0085778A">
              <w:rPr>
                <w:noProof/>
                <w:webHidden/>
              </w:rPr>
              <w:fldChar w:fldCharType="separate"/>
            </w:r>
            <w:r w:rsidR="0085778A">
              <w:rPr>
                <w:noProof/>
                <w:webHidden/>
              </w:rPr>
              <w:t>14</w:t>
            </w:r>
            <w:r w:rsidR="0085778A">
              <w:rPr>
                <w:noProof/>
                <w:webHidden/>
              </w:rPr>
              <w:fldChar w:fldCharType="end"/>
            </w:r>
          </w:hyperlink>
        </w:p>
        <w:p w:rsidR="0085778A" w:rsidRDefault="003E7745">
          <w:pPr>
            <w:pStyle w:val="TOC2"/>
            <w:rPr>
              <w:rFonts w:asciiTheme="minorHAnsi" w:eastAsiaTheme="minorEastAsia" w:hAnsiTheme="minorHAnsi" w:cstheme="minorBidi"/>
              <w:noProof/>
              <w:lang w:eastAsia="fr-FR"/>
            </w:rPr>
          </w:pPr>
          <w:hyperlink w:anchor="_Toc342653580" w:history="1">
            <w:r w:rsidR="0085778A" w:rsidRPr="00E923B6">
              <w:rPr>
                <w:rStyle w:val="Hyperlink"/>
                <w:noProof/>
              </w:rPr>
              <w:t>Etape 5: le footer</w:t>
            </w:r>
            <w:r w:rsidR="0085778A">
              <w:rPr>
                <w:noProof/>
                <w:webHidden/>
              </w:rPr>
              <w:tab/>
            </w:r>
            <w:r w:rsidR="0085778A">
              <w:rPr>
                <w:noProof/>
                <w:webHidden/>
              </w:rPr>
              <w:fldChar w:fldCharType="begin"/>
            </w:r>
            <w:r w:rsidR="0085778A">
              <w:rPr>
                <w:noProof/>
                <w:webHidden/>
              </w:rPr>
              <w:instrText xml:space="preserve"> PAGEREF _Toc342653580 \h </w:instrText>
            </w:r>
            <w:r w:rsidR="0085778A">
              <w:rPr>
                <w:noProof/>
                <w:webHidden/>
              </w:rPr>
            </w:r>
            <w:r w:rsidR="0085778A">
              <w:rPr>
                <w:noProof/>
                <w:webHidden/>
              </w:rPr>
              <w:fldChar w:fldCharType="separate"/>
            </w:r>
            <w:r w:rsidR="0085778A">
              <w:rPr>
                <w:noProof/>
                <w:webHidden/>
              </w:rPr>
              <w:t>15</w:t>
            </w:r>
            <w:r w:rsidR="0085778A">
              <w:rPr>
                <w:noProof/>
                <w:webHidden/>
              </w:rPr>
              <w:fldChar w:fldCharType="end"/>
            </w:r>
          </w:hyperlink>
        </w:p>
        <w:p w:rsidR="0085778A" w:rsidRDefault="003E7745">
          <w:pPr>
            <w:pStyle w:val="TOC2"/>
            <w:rPr>
              <w:rFonts w:asciiTheme="minorHAnsi" w:eastAsiaTheme="minorEastAsia" w:hAnsiTheme="minorHAnsi" w:cstheme="minorBidi"/>
              <w:noProof/>
              <w:lang w:eastAsia="fr-FR"/>
            </w:rPr>
          </w:pPr>
          <w:hyperlink w:anchor="_Toc342653581" w:history="1">
            <w:r w:rsidR="0085778A" w:rsidRPr="00E923B6">
              <w:rPr>
                <w:rStyle w:val="Hyperlink"/>
                <w:noProof/>
              </w:rPr>
              <w:t>Etape 6: vérification de l'affichage</w:t>
            </w:r>
            <w:r w:rsidR="0085778A">
              <w:rPr>
                <w:noProof/>
                <w:webHidden/>
              </w:rPr>
              <w:tab/>
            </w:r>
            <w:r w:rsidR="0085778A">
              <w:rPr>
                <w:noProof/>
                <w:webHidden/>
              </w:rPr>
              <w:fldChar w:fldCharType="begin"/>
            </w:r>
            <w:r w:rsidR="0085778A">
              <w:rPr>
                <w:noProof/>
                <w:webHidden/>
              </w:rPr>
              <w:instrText xml:space="preserve"> PAGEREF _Toc342653581 \h </w:instrText>
            </w:r>
            <w:r w:rsidR="0085778A">
              <w:rPr>
                <w:noProof/>
                <w:webHidden/>
              </w:rPr>
            </w:r>
            <w:r w:rsidR="0085778A">
              <w:rPr>
                <w:noProof/>
                <w:webHidden/>
              </w:rPr>
              <w:fldChar w:fldCharType="separate"/>
            </w:r>
            <w:r w:rsidR="0085778A">
              <w:rPr>
                <w:noProof/>
                <w:webHidden/>
              </w:rPr>
              <w:t>17</w:t>
            </w:r>
            <w:r w:rsidR="0085778A">
              <w:rPr>
                <w:noProof/>
                <w:webHidden/>
              </w:rPr>
              <w:fldChar w:fldCharType="end"/>
            </w:r>
          </w:hyperlink>
        </w:p>
        <w:p w:rsidR="0085778A" w:rsidRDefault="003E7745">
          <w:pPr>
            <w:pStyle w:val="TOC3"/>
            <w:tabs>
              <w:tab w:val="right" w:leader="dot" w:pos="9062"/>
            </w:tabs>
            <w:rPr>
              <w:rFonts w:asciiTheme="minorHAnsi" w:eastAsiaTheme="minorEastAsia" w:hAnsiTheme="minorHAnsi" w:cstheme="minorBidi"/>
              <w:noProof/>
              <w:lang w:eastAsia="fr-FR"/>
            </w:rPr>
          </w:pPr>
          <w:hyperlink w:anchor="_Toc342653582" w:history="1">
            <w:r w:rsidR="0085778A" w:rsidRPr="00E923B6">
              <w:rPr>
                <w:rStyle w:val="Hyperlink"/>
                <w:noProof/>
              </w:rPr>
              <w:t>Vérification dans Outlook 2007/2010</w:t>
            </w:r>
            <w:r w:rsidR="0085778A">
              <w:rPr>
                <w:noProof/>
                <w:webHidden/>
              </w:rPr>
              <w:tab/>
            </w:r>
            <w:r w:rsidR="0085778A">
              <w:rPr>
                <w:noProof/>
                <w:webHidden/>
              </w:rPr>
              <w:fldChar w:fldCharType="begin"/>
            </w:r>
            <w:r w:rsidR="0085778A">
              <w:rPr>
                <w:noProof/>
                <w:webHidden/>
              </w:rPr>
              <w:instrText xml:space="preserve"> PAGEREF _Toc342653582 \h </w:instrText>
            </w:r>
            <w:r w:rsidR="0085778A">
              <w:rPr>
                <w:noProof/>
                <w:webHidden/>
              </w:rPr>
            </w:r>
            <w:r w:rsidR="0085778A">
              <w:rPr>
                <w:noProof/>
                <w:webHidden/>
              </w:rPr>
              <w:fldChar w:fldCharType="separate"/>
            </w:r>
            <w:r w:rsidR="0085778A">
              <w:rPr>
                <w:noProof/>
                <w:webHidden/>
              </w:rPr>
              <w:t>18</w:t>
            </w:r>
            <w:r w:rsidR="0085778A">
              <w:rPr>
                <w:noProof/>
                <w:webHidden/>
              </w:rPr>
              <w:fldChar w:fldCharType="end"/>
            </w:r>
          </w:hyperlink>
        </w:p>
        <w:p w:rsidR="0085778A" w:rsidRDefault="003E7745">
          <w:pPr>
            <w:pStyle w:val="TOC3"/>
            <w:tabs>
              <w:tab w:val="right" w:leader="dot" w:pos="9062"/>
            </w:tabs>
            <w:rPr>
              <w:rFonts w:asciiTheme="minorHAnsi" w:eastAsiaTheme="minorEastAsia" w:hAnsiTheme="minorHAnsi" w:cstheme="minorBidi"/>
              <w:noProof/>
              <w:lang w:eastAsia="fr-FR"/>
            </w:rPr>
          </w:pPr>
          <w:hyperlink w:anchor="_Toc342653583" w:history="1">
            <w:r w:rsidR="0085778A" w:rsidRPr="00E923B6">
              <w:rPr>
                <w:rStyle w:val="Hyperlink"/>
                <w:noProof/>
              </w:rPr>
              <w:t>Vérification  dans Thunderbird</w:t>
            </w:r>
            <w:r w:rsidR="0085778A">
              <w:rPr>
                <w:noProof/>
                <w:webHidden/>
              </w:rPr>
              <w:tab/>
            </w:r>
            <w:r w:rsidR="0085778A">
              <w:rPr>
                <w:noProof/>
                <w:webHidden/>
              </w:rPr>
              <w:fldChar w:fldCharType="begin"/>
            </w:r>
            <w:r w:rsidR="0085778A">
              <w:rPr>
                <w:noProof/>
                <w:webHidden/>
              </w:rPr>
              <w:instrText xml:space="preserve"> PAGEREF _Toc342653583 \h </w:instrText>
            </w:r>
            <w:r w:rsidR="0085778A">
              <w:rPr>
                <w:noProof/>
                <w:webHidden/>
              </w:rPr>
            </w:r>
            <w:r w:rsidR="0085778A">
              <w:rPr>
                <w:noProof/>
                <w:webHidden/>
              </w:rPr>
              <w:fldChar w:fldCharType="separate"/>
            </w:r>
            <w:r w:rsidR="0085778A">
              <w:rPr>
                <w:noProof/>
                <w:webHidden/>
              </w:rPr>
              <w:t>19</w:t>
            </w:r>
            <w:r w:rsidR="0085778A">
              <w:rPr>
                <w:noProof/>
                <w:webHidden/>
              </w:rPr>
              <w:fldChar w:fldCharType="end"/>
            </w:r>
          </w:hyperlink>
        </w:p>
        <w:p w:rsidR="0085778A" w:rsidRDefault="003E7745">
          <w:pPr>
            <w:pStyle w:val="TOC3"/>
            <w:tabs>
              <w:tab w:val="right" w:leader="dot" w:pos="9062"/>
            </w:tabs>
            <w:rPr>
              <w:rFonts w:asciiTheme="minorHAnsi" w:eastAsiaTheme="minorEastAsia" w:hAnsiTheme="minorHAnsi" w:cstheme="minorBidi"/>
              <w:noProof/>
              <w:lang w:eastAsia="fr-FR"/>
            </w:rPr>
          </w:pPr>
          <w:hyperlink w:anchor="_Toc342653584" w:history="1">
            <w:r w:rsidR="0085778A" w:rsidRPr="00E923B6">
              <w:rPr>
                <w:rStyle w:val="Hyperlink"/>
                <w:noProof/>
              </w:rPr>
              <w:t>Vérification  dans un navigateur via gmail.com</w:t>
            </w:r>
            <w:r w:rsidR="0085778A">
              <w:rPr>
                <w:noProof/>
                <w:webHidden/>
              </w:rPr>
              <w:tab/>
            </w:r>
            <w:r w:rsidR="0085778A">
              <w:rPr>
                <w:noProof/>
                <w:webHidden/>
              </w:rPr>
              <w:fldChar w:fldCharType="begin"/>
            </w:r>
            <w:r w:rsidR="0085778A">
              <w:rPr>
                <w:noProof/>
                <w:webHidden/>
              </w:rPr>
              <w:instrText xml:space="preserve"> PAGEREF _Toc342653584 \h </w:instrText>
            </w:r>
            <w:r w:rsidR="0085778A">
              <w:rPr>
                <w:noProof/>
                <w:webHidden/>
              </w:rPr>
            </w:r>
            <w:r w:rsidR="0085778A">
              <w:rPr>
                <w:noProof/>
                <w:webHidden/>
              </w:rPr>
              <w:fldChar w:fldCharType="separate"/>
            </w:r>
            <w:r w:rsidR="0085778A">
              <w:rPr>
                <w:noProof/>
                <w:webHidden/>
              </w:rPr>
              <w:t>21</w:t>
            </w:r>
            <w:r w:rsidR="0085778A">
              <w:rPr>
                <w:noProof/>
                <w:webHidden/>
              </w:rPr>
              <w:fldChar w:fldCharType="end"/>
            </w:r>
          </w:hyperlink>
        </w:p>
        <w:p w:rsidR="0085778A" w:rsidRDefault="003E7745">
          <w:pPr>
            <w:pStyle w:val="TOC3"/>
            <w:tabs>
              <w:tab w:val="right" w:leader="dot" w:pos="9062"/>
            </w:tabs>
            <w:rPr>
              <w:rFonts w:asciiTheme="minorHAnsi" w:eastAsiaTheme="minorEastAsia" w:hAnsiTheme="minorHAnsi" w:cstheme="minorBidi"/>
              <w:noProof/>
              <w:lang w:eastAsia="fr-FR"/>
            </w:rPr>
          </w:pPr>
          <w:hyperlink w:anchor="_Toc342653585" w:history="1">
            <w:r w:rsidR="0085778A" w:rsidRPr="00E923B6">
              <w:rPr>
                <w:rStyle w:val="Hyperlink"/>
                <w:noProof/>
              </w:rPr>
              <w:t>Vérification  dans un navigateur via voila.fr</w:t>
            </w:r>
            <w:r w:rsidR="0085778A">
              <w:rPr>
                <w:noProof/>
                <w:webHidden/>
              </w:rPr>
              <w:tab/>
            </w:r>
            <w:r w:rsidR="0085778A">
              <w:rPr>
                <w:noProof/>
                <w:webHidden/>
              </w:rPr>
              <w:fldChar w:fldCharType="begin"/>
            </w:r>
            <w:r w:rsidR="0085778A">
              <w:rPr>
                <w:noProof/>
                <w:webHidden/>
              </w:rPr>
              <w:instrText xml:space="preserve"> PAGEREF _Toc342653585 \h </w:instrText>
            </w:r>
            <w:r w:rsidR="0085778A">
              <w:rPr>
                <w:noProof/>
                <w:webHidden/>
              </w:rPr>
            </w:r>
            <w:r w:rsidR="0085778A">
              <w:rPr>
                <w:noProof/>
                <w:webHidden/>
              </w:rPr>
              <w:fldChar w:fldCharType="separate"/>
            </w:r>
            <w:r w:rsidR="0085778A">
              <w:rPr>
                <w:noProof/>
                <w:webHidden/>
              </w:rPr>
              <w:t>23</w:t>
            </w:r>
            <w:r w:rsidR="0085778A">
              <w:rPr>
                <w:noProof/>
                <w:webHidden/>
              </w:rPr>
              <w:fldChar w:fldCharType="end"/>
            </w:r>
          </w:hyperlink>
        </w:p>
        <w:p w:rsidR="0085778A" w:rsidRDefault="003E7745">
          <w:pPr>
            <w:pStyle w:val="TOC1"/>
            <w:tabs>
              <w:tab w:val="right" w:leader="dot" w:pos="9062"/>
            </w:tabs>
            <w:rPr>
              <w:rFonts w:asciiTheme="minorHAnsi" w:eastAsiaTheme="minorEastAsia" w:hAnsiTheme="minorHAnsi" w:cstheme="minorBidi"/>
              <w:noProof/>
              <w:lang w:eastAsia="fr-FR"/>
            </w:rPr>
          </w:pPr>
          <w:hyperlink w:anchor="_Toc342653586" w:history="1">
            <w:r w:rsidR="0085778A" w:rsidRPr="00E923B6">
              <w:rPr>
                <w:rStyle w:val="Hyperlink"/>
                <w:noProof/>
              </w:rPr>
              <w:t>Conclusion:</w:t>
            </w:r>
            <w:r w:rsidR="0085778A">
              <w:rPr>
                <w:noProof/>
                <w:webHidden/>
              </w:rPr>
              <w:tab/>
            </w:r>
            <w:r w:rsidR="0085778A">
              <w:rPr>
                <w:noProof/>
                <w:webHidden/>
              </w:rPr>
              <w:fldChar w:fldCharType="begin"/>
            </w:r>
            <w:r w:rsidR="0085778A">
              <w:rPr>
                <w:noProof/>
                <w:webHidden/>
              </w:rPr>
              <w:instrText xml:space="preserve"> PAGEREF _Toc342653586 \h </w:instrText>
            </w:r>
            <w:r w:rsidR="0085778A">
              <w:rPr>
                <w:noProof/>
                <w:webHidden/>
              </w:rPr>
            </w:r>
            <w:r w:rsidR="0085778A">
              <w:rPr>
                <w:noProof/>
                <w:webHidden/>
              </w:rPr>
              <w:fldChar w:fldCharType="separate"/>
            </w:r>
            <w:r w:rsidR="0085778A">
              <w:rPr>
                <w:noProof/>
                <w:webHidden/>
              </w:rPr>
              <w:t>24</w:t>
            </w:r>
            <w:r w:rsidR="0085778A">
              <w:rPr>
                <w:noProof/>
                <w:webHidden/>
              </w:rPr>
              <w:fldChar w:fldCharType="end"/>
            </w:r>
          </w:hyperlink>
        </w:p>
        <w:p w:rsidR="00AD05B4" w:rsidRDefault="00AD05B4" w:rsidP="009D6838">
          <w:pPr>
            <w:jc w:val="both"/>
          </w:pPr>
          <w:r>
            <w:rPr>
              <w:b/>
              <w:bCs/>
            </w:rPr>
            <w:fldChar w:fldCharType="end"/>
          </w:r>
        </w:p>
      </w:sdtContent>
    </w:sdt>
    <w:p w:rsidR="008B7D96" w:rsidRDefault="008B7D96">
      <w:pPr>
        <w:spacing w:after="0" w:line="240" w:lineRule="auto"/>
        <w:rPr>
          <w:rFonts w:asciiTheme="majorHAnsi" w:eastAsiaTheme="majorEastAsia" w:hAnsiTheme="majorHAnsi" w:cstheme="majorBidi"/>
          <w:color w:val="17365D" w:themeColor="text2" w:themeShade="BF"/>
          <w:spacing w:val="5"/>
          <w:kern w:val="28"/>
          <w:sz w:val="52"/>
          <w:szCs w:val="52"/>
        </w:rPr>
      </w:pPr>
      <w:r>
        <w:br w:type="page"/>
      </w:r>
    </w:p>
    <w:p w:rsidR="004565DC" w:rsidRPr="009907D4" w:rsidRDefault="004565DC" w:rsidP="009D6838">
      <w:pPr>
        <w:pStyle w:val="Heading1"/>
        <w:jc w:val="both"/>
        <w:rPr>
          <w:lang w:val="fr-FR"/>
        </w:rPr>
      </w:pPr>
      <w:bookmarkStart w:id="0" w:name="_Toc342653564"/>
      <w:r w:rsidRPr="001D18EA">
        <w:rPr>
          <w:lang w:val="fr-FR"/>
        </w:rPr>
        <w:lastRenderedPageBreak/>
        <w:t xml:space="preserve">Leçon 1 : </w:t>
      </w:r>
      <w:r w:rsidR="00A95061">
        <w:rPr>
          <w:lang w:val="fr-FR"/>
        </w:rPr>
        <w:t>5</w:t>
      </w:r>
      <w:r w:rsidR="009907D4" w:rsidRPr="009907D4">
        <w:rPr>
          <w:lang w:val="fr-FR"/>
        </w:rPr>
        <w:t xml:space="preserve"> règles d'or pour réussir </w:t>
      </w:r>
      <w:r w:rsidR="00A95061">
        <w:rPr>
          <w:lang w:val="fr-FR"/>
        </w:rPr>
        <w:t>votre newsletter</w:t>
      </w:r>
      <w:bookmarkEnd w:id="0"/>
    </w:p>
    <w:p w:rsidR="000A002A" w:rsidRDefault="00A261EB" w:rsidP="005303C9">
      <w:pPr>
        <w:pStyle w:val="Heading2"/>
        <w:numPr>
          <w:ilvl w:val="0"/>
          <w:numId w:val="1"/>
        </w:numPr>
        <w:jc w:val="both"/>
      </w:pPr>
      <w:bookmarkStart w:id="1" w:name="_Toc342653565"/>
      <w:r>
        <w:t>Introduction</w:t>
      </w:r>
      <w:bookmarkEnd w:id="1"/>
    </w:p>
    <w:p w:rsidR="002C2A4B" w:rsidRDefault="002C2A4B" w:rsidP="009D6838">
      <w:pPr>
        <w:jc w:val="both"/>
      </w:pPr>
      <w:r>
        <w:t xml:space="preserve">Une newsletter est lettre numérique que vous recevez à intervalle régulier </w:t>
      </w:r>
      <w:r w:rsidR="00AC31A9">
        <w:t xml:space="preserve">en tant qu''email </w:t>
      </w:r>
      <w:r>
        <w:t>dans un logiciel de messagerie tels que Outlook, Thunderbird, mail, etc., ou dans un navigateur via un webmail tels que yahoo, gmail, hotmail…</w:t>
      </w:r>
    </w:p>
    <w:p w:rsidR="007B3B38" w:rsidRDefault="007B3B38" w:rsidP="009D6838">
      <w:pPr>
        <w:jc w:val="both"/>
      </w:pPr>
      <w:r>
        <w:t xml:space="preserve">Une newsletter est similaire à une page Web mais son contenu doit être plus concis. Le but est que le client clique sur un </w:t>
      </w:r>
      <w:r w:rsidR="00AC31A9">
        <w:t>l</w:t>
      </w:r>
      <w:r>
        <w:t>es liens pour visiter le site internet</w:t>
      </w:r>
      <w:r w:rsidR="00AC31A9">
        <w:t>.</w:t>
      </w:r>
    </w:p>
    <w:p w:rsidR="007B3B38" w:rsidRDefault="007B3B38" w:rsidP="009D6838">
      <w:pPr>
        <w:jc w:val="both"/>
      </w:pPr>
      <w:r>
        <w:t>La différence majeure au point de vue technique</w:t>
      </w:r>
      <w:r w:rsidR="00AC31A9">
        <w:t xml:space="preserve"> avec une page Web,</w:t>
      </w:r>
      <w:r>
        <w:t xml:space="preserve"> c'est que ce n'est pas </w:t>
      </w:r>
      <w:r w:rsidR="002C2A4B">
        <w:t>forcément</w:t>
      </w:r>
      <w:r>
        <w:t xml:space="preserve"> un navigateur qui lira votre </w:t>
      </w:r>
      <w:r w:rsidR="002C2A4B">
        <w:t>newsletter</w:t>
      </w:r>
      <w:r>
        <w:t xml:space="preserve"> mais</w:t>
      </w:r>
      <w:r w:rsidR="00AC31A9">
        <w:t xml:space="preserve"> en général</w:t>
      </w:r>
      <w:r>
        <w:t xml:space="preserve"> un logiciel de messagerie qui a son propre moteur de rendu du code HTML/CSS. Et c'est là que tout se gâte car comme toujours </w:t>
      </w:r>
      <w:r w:rsidR="002C2A4B">
        <w:t xml:space="preserve">Microsoft avec </w:t>
      </w:r>
      <w:r>
        <w:t>Outlook</w:t>
      </w:r>
      <w:r w:rsidR="002C2A4B">
        <w:t>,</w:t>
      </w:r>
      <w:r>
        <w:t xml:space="preserve"> un des logiciels les plus répandu</w:t>
      </w:r>
      <w:r w:rsidR="002C2A4B">
        <w:t>s</w:t>
      </w:r>
      <w:r>
        <w:t xml:space="preserve"> (pour l'instant)</w:t>
      </w:r>
      <w:r w:rsidR="002C2A4B">
        <w:t xml:space="preserve"> prend très mal en compte le CSS.</w:t>
      </w:r>
    </w:p>
    <w:p w:rsidR="002C2A4B" w:rsidRDefault="002C2A4B" w:rsidP="009D6838">
      <w:pPr>
        <w:jc w:val="both"/>
      </w:pPr>
      <w:r>
        <w:t>Nous devrons donc utiliser une vieille méthode d'intégration avec des tableaux</w:t>
      </w:r>
      <w:r w:rsidR="00AC31A9">
        <w:t xml:space="preserve"> HTML </w:t>
      </w:r>
      <w:r w:rsidR="00AC31A9" w:rsidRPr="00AC31A9">
        <w:rPr>
          <w:rStyle w:val="CODECar"/>
          <w:rFonts w:eastAsia="Calibri"/>
        </w:rPr>
        <w:t>&lt;table&gt;</w:t>
      </w:r>
      <w:r>
        <w:t xml:space="preserve"> et des balises HTML obsolètes</w:t>
      </w:r>
      <w:r w:rsidR="00AC31A9">
        <w:t xml:space="preserve"> (par ex. </w:t>
      </w:r>
      <w:r w:rsidR="00AC31A9" w:rsidRPr="00AC31A9">
        <w:rPr>
          <w:rStyle w:val="CODECar"/>
          <w:rFonts w:eastAsia="Calibri"/>
        </w:rPr>
        <w:t>&lt;font&gt;</w:t>
      </w:r>
      <w:r w:rsidR="00AC31A9">
        <w:t xml:space="preserve"> )</w:t>
      </w:r>
      <w:r>
        <w:t xml:space="preserve"> pour que notre newsletter s'affiche correctement dans Outlook.</w:t>
      </w:r>
    </w:p>
    <w:p w:rsidR="000A002A" w:rsidRDefault="000A002A" w:rsidP="005303C9">
      <w:pPr>
        <w:pStyle w:val="Heading2"/>
        <w:numPr>
          <w:ilvl w:val="0"/>
          <w:numId w:val="1"/>
        </w:numPr>
        <w:jc w:val="both"/>
      </w:pPr>
      <w:bookmarkStart w:id="2" w:name="_Toc342653566"/>
      <w:r>
        <w:t>Règle n°1</w:t>
      </w:r>
      <w:bookmarkEnd w:id="2"/>
    </w:p>
    <w:p w:rsidR="00BC317F" w:rsidRDefault="00C973B2" w:rsidP="009D6838">
      <w:pPr>
        <w:jc w:val="both"/>
        <w:rPr>
          <w:b/>
        </w:rPr>
      </w:pPr>
      <w:r>
        <w:t>Si vous devez créer une newsletter et que vous n'êtes pas graphiste, inspirez-vous de newsletters existantes, il y en a de très bien réussies.</w:t>
      </w:r>
    </w:p>
    <w:p w:rsidR="007E663D" w:rsidRDefault="00C973B2" w:rsidP="009D6838">
      <w:pPr>
        <w:jc w:val="both"/>
        <w:rPr>
          <w:b/>
        </w:rPr>
      </w:pPr>
      <w:r>
        <w:rPr>
          <w:b/>
        </w:rPr>
        <w:t>Chacun son métier</w:t>
      </w:r>
    </w:p>
    <w:p w:rsidR="00BC317F" w:rsidRDefault="00BC317F" w:rsidP="005303C9">
      <w:pPr>
        <w:pStyle w:val="Heading2"/>
        <w:numPr>
          <w:ilvl w:val="0"/>
          <w:numId w:val="1"/>
        </w:numPr>
        <w:jc w:val="both"/>
      </w:pPr>
      <w:bookmarkStart w:id="3" w:name="_Toc342653567"/>
      <w:r>
        <w:t>Règle n°2</w:t>
      </w:r>
      <w:bookmarkEnd w:id="3"/>
    </w:p>
    <w:p w:rsidR="00C973B2" w:rsidRPr="00C973B2" w:rsidRDefault="00C973B2" w:rsidP="00C973B2">
      <w:r w:rsidRPr="00C973B2">
        <w:t>La plupart des logiciels de messagerie bloque</w:t>
      </w:r>
      <w:r>
        <w:t>nt</w:t>
      </w:r>
      <w:r w:rsidRPr="00C973B2">
        <w:t xml:space="preserve"> l'affichage des images</w:t>
      </w:r>
    </w:p>
    <w:p w:rsidR="00BC317F" w:rsidRPr="00C973B2" w:rsidRDefault="00C973B2" w:rsidP="009D6838">
      <w:pPr>
        <w:jc w:val="both"/>
        <w:rPr>
          <w:b/>
        </w:rPr>
      </w:pPr>
      <w:r w:rsidRPr="00C973B2">
        <w:rPr>
          <w:b/>
        </w:rPr>
        <w:t>N'insérer pas du texte important dans une image.</w:t>
      </w:r>
    </w:p>
    <w:p w:rsidR="007E663D" w:rsidRDefault="007E663D" w:rsidP="009D6838">
      <w:pPr>
        <w:jc w:val="both"/>
        <w:rPr>
          <w:b/>
        </w:rPr>
      </w:pPr>
    </w:p>
    <w:p w:rsidR="007E663D" w:rsidRDefault="007E663D" w:rsidP="005303C9">
      <w:pPr>
        <w:pStyle w:val="Heading2"/>
        <w:numPr>
          <w:ilvl w:val="0"/>
          <w:numId w:val="1"/>
        </w:numPr>
        <w:jc w:val="both"/>
      </w:pPr>
      <w:bookmarkStart w:id="4" w:name="_Toc342653568"/>
      <w:r>
        <w:t>Règle n°3</w:t>
      </w:r>
      <w:bookmarkEnd w:id="4"/>
    </w:p>
    <w:p w:rsidR="00C973B2" w:rsidRPr="00C973B2" w:rsidRDefault="00C973B2" w:rsidP="00C973B2">
      <w:pPr>
        <w:rPr>
          <w:b/>
        </w:rPr>
      </w:pPr>
      <w:r w:rsidRPr="00C973B2">
        <w:t>Une newsletter n'est pas une page web qui se lit forc</w:t>
      </w:r>
      <w:r>
        <w:t>ém</w:t>
      </w:r>
      <w:r w:rsidRPr="00C973B2">
        <w:t>ent dans un navigateur</w:t>
      </w:r>
      <w:r>
        <w:t>.</w:t>
      </w:r>
    </w:p>
    <w:p w:rsidR="007E663D" w:rsidRDefault="00C973B2" w:rsidP="009D6838">
      <w:pPr>
        <w:jc w:val="both"/>
        <w:rPr>
          <w:b/>
        </w:rPr>
      </w:pPr>
      <w:r w:rsidRPr="00C973B2">
        <w:rPr>
          <w:b/>
        </w:rPr>
        <w:t xml:space="preserve">N'insérer pas dans votre code HTML </w:t>
      </w:r>
      <w:r w:rsidR="00B44A47">
        <w:rPr>
          <w:b/>
        </w:rPr>
        <w:t>du code</w:t>
      </w:r>
      <w:r w:rsidRPr="00C973B2">
        <w:rPr>
          <w:b/>
        </w:rPr>
        <w:t xml:space="preserve"> </w:t>
      </w:r>
      <w:r>
        <w:rPr>
          <w:b/>
        </w:rPr>
        <w:t>J</w:t>
      </w:r>
      <w:r w:rsidRPr="00C973B2">
        <w:rPr>
          <w:b/>
        </w:rPr>
        <w:t xml:space="preserve">avascript ou </w:t>
      </w:r>
      <w:r>
        <w:rPr>
          <w:b/>
        </w:rPr>
        <w:t>F</w:t>
      </w:r>
      <w:r w:rsidRPr="00C973B2">
        <w:rPr>
          <w:b/>
        </w:rPr>
        <w:t>lash ou tout autre langage de programmation.</w:t>
      </w:r>
    </w:p>
    <w:p w:rsidR="004B41E8" w:rsidRPr="00C973B2" w:rsidRDefault="004B41E8" w:rsidP="009D6838">
      <w:pPr>
        <w:jc w:val="both"/>
        <w:rPr>
          <w:b/>
        </w:rPr>
      </w:pPr>
      <w:r>
        <w:rPr>
          <w:b/>
        </w:rPr>
        <w:t>Tou</w:t>
      </w:r>
      <w:r w:rsidR="00AC31A9">
        <w:rPr>
          <w:b/>
        </w:rPr>
        <w:t>tes</w:t>
      </w:r>
      <w:r>
        <w:rPr>
          <w:b/>
        </w:rPr>
        <w:t xml:space="preserve"> vos URL doivent être absolues (ex: http://www.monsite.com/img/...)</w:t>
      </w:r>
    </w:p>
    <w:p w:rsidR="007E663D" w:rsidRDefault="007E663D" w:rsidP="009D6838">
      <w:pPr>
        <w:jc w:val="both"/>
        <w:rPr>
          <w:b/>
        </w:rPr>
      </w:pPr>
    </w:p>
    <w:p w:rsidR="009460F7" w:rsidRPr="007E663D" w:rsidRDefault="009460F7" w:rsidP="009D6838">
      <w:pPr>
        <w:jc w:val="both"/>
        <w:rPr>
          <w:b/>
        </w:rPr>
      </w:pPr>
    </w:p>
    <w:p w:rsidR="007E663D" w:rsidRDefault="007E663D" w:rsidP="005303C9">
      <w:pPr>
        <w:pStyle w:val="Heading2"/>
        <w:numPr>
          <w:ilvl w:val="0"/>
          <w:numId w:val="1"/>
        </w:numPr>
        <w:jc w:val="both"/>
      </w:pPr>
      <w:bookmarkStart w:id="5" w:name="_Toc342653569"/>
      <w:r>
        <w:lastRenderedPageBreak/>
        <w:t>Règle n°4</w:t>
      </w:r>
      <w:bookmarkEnd w:id="5"/>
    </w:p>
    <w:p w:rsidR="00912007" w:rsidRDefault="00C973B2" w:rsidP="009D6838">
      <w:pPr>
        <w:jc w:val="both"/>
      </w:pPr>
      <w:r w:rsidRPr="00C973B2">
        <w:t xml:space="preserve">Outlook interprète mal le CSS et </w:t>
      </w:r>
      <w:r w:rsidR="00B44A47" w:rsidRPr="00C973B2">
        <w:t>malheureusement</w:t>
      </w:r>
      <w:r w:rsidRPr="00C973B2">
        <w:t xml:space="preserve"> pour nous il est le plus utilisé à ce jour.</w:t>
      </w:r>
    </w:p>
    <w:p w:rsidR="00AC31A9" w:rsidRDefault="00AC31A9" w:rsidP="009D6838">
      <w:pPr>
        <w:jc w:val="both"/>
        <w:rPr>
          <w:b/>
        </w:rPr>
      </w:pPr>
      <w:r>
        <w:rPr>
          <w:b/>
        </w:rPr>
        <w:t>N'utiliser pas de CSS pour la mise en page.</w:t>
      </w:r>
    </w:p>
    <w:p w:rsidR="00C973B2" w:rsidRPr="00C973B2" w:rsidRDefault="00C973B2" w:rsidP="009D6838">
      <w:pPr>
        <w:jc w:val="both"/>
        <w:rPr>
          <w:b/>
        </w:rPr>
      </w:pPr>
      <w:r w:rsidRPr="00C973B2">
        <w:rPr>
          <w:b/>
        </w:rPr>
        <w:t>N'utiliser que le minimum de CSS</w:t>
      </w:r>
      <w:r w:rsidR="00AC31A9">
        <w:rPr>
          <w:b/>
        </w:rPr>
        <w:t xml:space="preserve"> pour des rendus peu importants</w:t>
      </w:r>
      <w:r w:rsidRPr="00C973B2">
        <w:rPr>
          <w:b/>
        </w:rPr>
        <w:t xml:space="preserve"> et encore directement dans les balises HTML avec le paramètre </w:t>
      </w:r>
      <w:r w:rsidRPr="00C973B2">
        <w:rPr>
          <w:rStyle w:val="CODECar"/>
          <w:rFonts w:eastAsia="Calibri"/>
          <w:b/>
        </w:rPr>
        <w:t>style</w:t>
      </w:r>
    </w:p>
    <w:p w:rsidR="007E663D" w:rsidRDefault="007E663D" w:rsidP="005303C9">
      <w:pPr>
        <w:pStyle w:val="Heading2"/>
        <w:numPr>
          <w:ilvl w:val="0"/>
          <w:numId w:val="1"/>
        </w:numPr>
        <w:jc w:val="both"/>
      </w:pPr>
      <w:bookmarkStart w:id="6" w:name="_Toc342653570"/>
      <w:r>
        <w:t>Règle n°5</w:t>
      </w:r>
      <w:bookmarkEnd w:id="6"/>
    </w:p>
    <w:p w:rsidR="007E663D" w:rsidRDefault="00C973B2" w:rsidP="009D6838">
      <w:pPr>
        <w:jc w:val="both"/>
      </w:pPr>
      <w:r>
        <w:t xml:space="preserve">Tous les logiciels de messagerie et </w:t>
      </w:r>
      <w:r w:rsidR="00443306">
        <w:t xml:space="preserve">tous </w:t>
      </w:r>
      <w:r>
        <w:t xml:space="preserve">les </w:t>
      </w:r>
      <w:r w:rsidR="00443306">
        <w:t>sites internet dans lesquels on lit ses webmail, n'interprèteront pas de la même manière vos newsletter</w:t>
      </w:r>
      <w:r w:rsidR="00AC31A9">
        <w:t>s</w:t>
      </w:r>
      <w:r w:rsidR="00443306">
        <w:t>.</w:t>
      </w:r>
    </w:p>
    <w:p w:rsidR="007E663D" w:rsidRDefault="00443306" w:rsidP="009D6838">
      <w:pPr>
        <w:jc w:val="both"/>
        <w:rPr>
          <w:b/>
        </w:rPr>
      </w:pPr>
      <w:r>
        <w:rPr>
          <w:b/>
        </w:rPr>
        <w:t>Tester vos newsletters sur les logiciels et sites webmail les plus utilisé</w:t>
      </w:r>
      <w:r w:rsidR="00AC31A9">
        <w:rPr>
          <w:b/>
        </w:rPr>
        <w:t>s</w:t>
      </w:r>
      <w:r>
        <w:rPr>
          <w:b/>
        </w:rPr>
        <w:t>.</w:t>
      </w:r>
    </w:p>
    <w:p w:rsidR="00443306" w:rsidRPr="00443306" w:rsidRDefault="00443306" w:rsidP="00233C93">
      <w:pPr>
        <w:pStyle w:val="ListParagraph"/>
        <w:numPr>
          <w:ilvl w:val="0"/>
          <w:numId w:val="19"/>
        </w:numPr>
      </w:pPr>
      <w:r w:rsidRPr="00443306">
        <w:t xml:space="preserve">Outlook, Thunderbird (gratuit), Mail(Apple), </w:t>
      </w:r>
    </w:p>
    <w:p w:rsidR="00443306" w:rsidRPr="008B7D96" w:rsidRDefault="00443306" w:rsidP="00233C93">
      <w:pPr>
        <w:pStyle w:val="ListParagraph"/>
        <w:numPr>
          <w:ilvl w:val="0"/>
          <w:numId w:val="19"/>
        </w:numPr>
        <w:rPr>
          <w:lang w:val="fr-FR"/>
        </w:rPr>
      </w:pPr>
      <w:r w:rsidRPr="008B7D96">
        <w:rPr>
          <w:lang w:val="fr-FR"/>
        </w:rPr>
        <w:t>gmail, hotmail, yahoo, orange(pour la France)</w:t>
      </w:r>
    </w:p>
    <w:p w:rsidR="007E663D" w:rsidRPr="00443306" w:rsidRDefault="007E663D" w:rsidP="009D6838">
      <w:pPr>
        <w:jc w:val="both"/>
        <w:rPr>
          <w:b/>
        </w:rPr>
      </w:pPr>
    </w:p>
    <w:p w:rsidR="00BC317F" w:rsidRDefault="00534D00" w:rsidP="00534D00">
      <w:r>
        <w:t xml:space="preserve">Statistiques 2008 en France (source: </w:t>
      </w:r>
      <w:r w:rsidRPr="00534D00">
        <w:t>http://www.guillaumefleureau.com</w:t>
      </w:r>
      <w:r>
        <w:t>)</w:t>
      </w:r>
    </w:p>
    <w:p w:rsidR="00534D00" w:rsidRDefault="00534D00" w:rsidP="009D6838">
      <w:pPr>
        <w:jc w:val="both"/>
        <w:rPr>
          <w:b/>
        </w:rPr>
      </w:pPr>
      <w:r>
        <w:rPr>
          <w:b/>
          <w:noProof/>
          <w:lang w:eastAsia="fr-FR"/>
        </w:rPr>
        <w:drawing>
          <wp:inline distT="0" distB="0" distL="0" distR="0" wp14:anchorId="3F09D9C4" wp14:editId="77F41023">
            <wp:extent cx="5760720" cy="3228975"/>
            <wp:effectExtent l="0" t="0" r="0" b="952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89A.tmp"/>
                    <pic:cNvPicPr/>
                  </pic:nvPicPr>
                  <pic:blipFill>
                    <a:blip r:embed="rId8">
                      <a:extLst>
                        <a:ext uri="{28A0092B-C50C-407E-A947-70E740481C1C}">
                          <a14:useLocalDpi xmlns:a14="http://schemas.microsoft.com/office/drawing/2010/main" val="0"/>
                        </a:ext>
                      </a:extLst>
                    </a:blip>
                    <a:stretch>
                      <a:fillRect/>
                    </a:stretch>
                  </pic:blipFill>
                  <pic:spPr>
                    <a:xfrm>
                      <a:off x="0" y="0"/>
                      <a:ext cx="5760720" cy="3228975"/>
                    </a:xfrm>
                    <a:prstGeom prst="rect">
                      <a:avLst/>
                    </a:prstGeom>
                  </pic:spPr>
                </pic:pic>
              </a:graphicData>
            </a:graphic>
          </wp:inline>
        </w:drawing>
      </w:r>
    </w:p>
    <w:p w:rsidR="007B6B8A" w:rsidRDefault="007B6B8A" w:rsidP="009D6838">
      <w:pPr>
        <w:jc w:val="both"/>
      </w:pPr>
    </w:p>
    <w:p w:rsidR="00443306" w:rsidRDefault="00D07927" w:rsidP="00D07927">
      <w:pPr>
        <w:pStyle w:val="Heading1"/>
        <w:rPr>
          <w:lang w:val="fr-FR"/>
        </w:rPr>
      </w:pPr>
      <w:bookmarkStart w:id="7" w:name="_Toc342653571"/>
      <w:r w:rsidRPr="00D07927">
        <w:rPr>
          <w:lang w:val="fr-FR"/>
        </w:rPr>
        <w:t xml:space="preserve">Leçon </w:t>
      </w:r>
      <w:r w:rsidR="00443306">
        <w:rPr>
          <w:lang w:val="fr-FR"/>
        </w:rPr>
        <w:t>2</w:t>
      </w:r>
      <w:r w:rsidRPr="00D07927">
        <w:rPr>
          <w:lang w:val="fr-FR"/>
        </w:rPr>
        <w:t xml:space="preserve">: La préparation </w:t>
      </w:r>
      <w:r w:rsidR="00FB2E60">
        <w:rPr>
          <w:lang w:val="fr-FR"/>
        </w:rPr>
        <w:t>de l'intégration</w:t>
      </w:r>
      <w:bookmarkEnd w:id="7"/>
    </w:p>
    <w:p w:rsidR="003906EB" w:rsidRDefault="00443306" w:rsidP="00443306">
      <w:pPr>
        <w:rPr>
          <w:lang w:eastAsia="fr-FR"/>
        </w:rPr>
      </w:pPr>
      <w:r>
        <w:rPr>
          <w:lang w:eastAsia="fr-FR"/>
        </w:rPr>
        <w:t>Comme pour les sites Internet, il nous faudra découper les images pour les intégrer dans notre page HTML. La différence avec un site internet</w:t>
      </w:r>
      <w:r w:rsidR="0094546F">
        <w:rPr>
          <w:lang w:eastAsia="fr-FR"/>
        </w:rPr>
        <w:t>,</w:t>
      </w:r>
      <w:r>
        <w:rPr>
          <w:lang w:eastAsia="fr-FR"/>
        </w:rPr>
        <w:t xml:space="preserve"> c'est que nous avons </w:t>
      </w:r>
      <w:r w:rsidR="003906EB">
        <w:rPr>
          <w:lang w:eastAsia="fr-FR"/>
        </w:rPr>
        <w:t>moins de p</w:t>
      </w:r>
      <w:r>
        <w:rPr>
          <w:lang w:eastAsia="fr-FR"/>
        </w:rPr>
        <w:t>ossibilités</w:t>
      </w:r>
      <w:r w:rsidR="003906EB">
        <w:rPr>
          <w:lang w:eastAsia="fr-FR"/>
        </w:rPr>
        <w:t xml:space="preserve"> en ce qui concerne l'utilisation du code CSS. </w:t>
      </w:r>
    </w:p>
    <w:p w:rsidR="007B6B8A" w:rsidRDefault="003906EB" w:rsidP="00443306">
      <w:pPr>
        <w:rPr>
          <w:lang w:eastAsia="fr-FR"/>
        </w:rPr>
      </w:pPr>
      <w:r>
        <w:rPr>
          <w:lang w:eastAsia="fr-FR"/>
        </w:rPr>
        <w:t>En conséquence, au point de vue technique et mise en page, les newsletters sont en générales  plus rudimentaires qu'une page Web. Surtout ne le perdez jamais de vue.</w:t>
      </w:r>
    </w:p>
    <w:p w:rsidR="003906EB" w:rsidRDefault="003906EB" w:rsidP="00443306">
      <w:pPr>
        <w:rPr>
          <w:lang w:eastAsia="fr-FR"/>
        </w:rPr>
      </w:pPr>
      <w:r>
        <w:rPr>
          <w:lang w:eastAsia="fr-FR"/>
        </w:rPr>
        <w:lastRenderedPageBreak/>
        <w:t>La newsletter sur laquelle nous allons travailler est comme vous le voyez plus simple que le site Web de EMWeb. En fait, elle a été conçue en prenant en compte les contraintes techniques d'intégration.</w:t>
      </w:r>
    </w:p>
    <w:p w:rsidR="00B44A47" w:rsidRDefault="00B44A47" w:rsidP="00443306">
      <w:pPr>
        <w:rPr>
          <w:lang w:eastAsia="fr-FR"/>
        </w:rPr>
      </w:pPr>
      <w:r>
        <w:rPr>
          <w:lang w:eastAsia="fr-FR"/>
        </w:rPr>
        <w:t>Newsletter à intégrer.</w:t>
      </w:r>
    </w:p>
    <w:p w:rsidR="00B44A47" w:rsidRDefault="0062074F" w:rsidP="00443306">
      <w:pPr>
        <w:rPr>
          <w:lang w:eastAsia="fr-FR"/>
        </w:rPr>
      </w:pPr>
      <w:r w:rsidRPr="0062074F">
        <w:rPr>
          <w:noProof/>
          <w:lang w:eastAsia="fr-FR"/>
        </w:rPr>
        <mc:AlternateContent>
          <mc:Choice Requires="wps">
            <w:drawing>
              <wp:anchor distT="0" distB="0" distL="114300" distR="114300" simplePos="0" relativeHeight="251756544" behindDoc="0" locked="0" layoutInCell="1" allowOverlap="1" wp14:anchorId="691C0A0B" wp14:editId="73BA4799">
                <wp:simplePos x="0" y="0"/>
                <wp:positionH relativeFrom="column">
                  <wp:posOffset>4333875</wp:posOffset>
                </wp:positionH>
                <wp:positionV relativeFrom="paragraph">
                  <wp:posOffset>3192780</wp:posOffset>
                </wp:positionV>
                <wp:extent cx="457200" cy="457200"/>
                <wp:effectExtent l="0" t="0" r="19050" b="19050"/>
                <wp:wrapNone/>
                <wp:docPr id="346" name="Ellipse 346"/>
                <wp:cNvGraphicFramePr/>
                <a:graphic xmlns:a="http://schemas.openxmlformats.org/drawingml/2006/main">
                  <a:graphicData uri="http://schemas.microsoft.com/office/word/2010/wordprocessingShape">
                    <wps:wsp>
                      <wps:cNvSpPr/>
                      <wps:spPr>
                        <a:xfrm>
                          <a:off x="0" y="0"/>
                          <a:ext cx="457200" cy="45720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AC113" id="Ellipse 346" o:spid="_x0000_s1026" style="position:absolute;margin-left:341.25pt;margin-top:251.4pt;width:36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" fillcolor="#4bacc6 [3208]" strokecolor="#205867 [1608]" strokeweight="2pt"/>
            </w:pict>
          </mc:Fallback>
        </mc:AlternateContent>
      </w:r>
      <w:r w:rsidRPr="0062074F">
        <w:rPr>
          <w:noProof/>
          <w:lang w:eastAsia="fr-FR"/>
        </w:rPr>
        <mc:AlternateContent>
          <mc:Choice Requires="wps">
            <w:drawing>
              <wp:anchor distT="0" distB="0" distL="114300" distR="114300" simplePos="0" relativeHeight="251757568" behindDoc="0" locked="0" layoutInCell="1" allowOverlap="1" wp14:anchorId="4C599F3C" wp14:editId="253E94F1">
                <wp:simplePos x="0" y="0"/>
                <wp:positionH relativeFrom="column">
                  <wp:posOffset>4409771</wp:posOffset>
                </wp:positionH>
                <wp:positionV relativeFrom="paragraph">
                  <wp:posOffset>3273425</wp:posOffset>
                </wp:positionV>
                <wp:extent cx="241300" cy="284480"/>
                <wp:effectExtent l="0" t="0" r="0" b="1270"/>
                <wp:wrapNone/>
                <wp:docPr id="3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84480"/>
                        </a:xfrm>
                        <a:prstGeom prst="rect">
                          <a:avLst/>
                        </a:prstGeom>
                        <a:noFill/>
                        <a:ln w="9525">
                          <a:noFill/>
                          <a:miter lim="800000"/>
                          <a:headEnd/>
                          <a:tailEnd/>
                        </a:ln>
                      </wps:spPr>
                      <wps:txbx>
                        <w:txbxContent>
                          <w:p w:rsidR="002D6F16" w:rsidRPr="007215A2" w:rsidRDefault="002D6F16" w:rsidP="0062074F">
                            <w:pPr>
                              <w:rPr>
                                <w:b/>
                                <w:sz w:val="32"/>
                              </w:rPr>
                            </w:pPr>
                            <w:r>
                              <w:rPr>
                                <w:b/>
                                <w:sz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599F3C" id="_x0000_t202" coordsize="21600,21600" o:spt="202" path="m,l,21600r21600,l21600,xe">
                <v:stroke joinstyle="miter"/>
                <v:path gradientshapeok="t" o:connecttype="rect"/>
              </v:shapetype>
              <v:shape id="Zone de texte 2" o:spid="_x0000_s1026" type="#_x0000_t202" style="position:absolute;margin-left:347.25pt;margin-top:257.75pt;width:19pt;height:22.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" filled="f" stroked="f">
                <v:textbox>
                  <w:txbxContent>
                    <w:p w:rsidR="002D6F16" w:rsidRPr="007215A2" w:rsidRDefault="002D6F16" w:rsidP="0062074F">
                      <w:pPr>
                        <w:rPr>
                          <w:b/>
                          <w:sz w:val="32"/>
                        </w:rPr>
                      </w:pPr>
                      <w:r>
                        <w:rPr>
                          <w:b/>
                          <w:sz w:val="32"/>
                        </w:rPr>
                        <w:t>3</w:t>
                      </w:r>
                    </w:p>
                  </w:txbxContent>
                </v:textbox>
              </v:shape>
            </w:pict>
          </mc:Fallback>
        </mc:AlternateContent>
      </w:r>
      <w:r w:rsidRPr="0062074F">
        <w:rPr>
          <w:noProof/>
          <w:lang w:eastAsia="fr-FR"/>
        </w:rPr>
        <mc:AlternateContent>
          <mc:Choice Requires="wps">
            <w:drawing>
              <wp:anchor distT="0" distB="0" distL="114300" distR="114300" simplePos="0" relativeHeight="251766784" behindDoc="0" locked="0" layoutInCell="1" allowOverlap="1" wp14:anchorId="6CE4BAB7" wp14:editId="1DDBDE2B">
                <wp:simplePos x="0" y="0"/>
                <wp:positionH relativeFrom="column">
                  <wp:posOffset>594995</wp:posOffset>
                </wp:positionH>
                <wp:positionV relativeFrom="paragraph">
                  <wp:posOffset>4824730</wp:posOffset>
                </wp:positionV>
                <wp:extent cx="241300" cy="284480"/>
                <wp:effectExtent l="0" t="0" r="0" b="1270"/>
                <wp:wrapNone/>
                <wp:docPr id="3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84480"/>
                        </a:xfrm>
                        <a:prstGeom prst="rect">
                          <a:avLst/>
                        </a:prstGeom>
                        <a:noFill/>
                        <a:ln w="9525">
                          <a:noFill/>
                          <a:miter lim="800000"/>
                          <a:headEnd/>
                          <a:tailEnd/>
                        </a:ln>
                      </wps:spPr>
                      <wps:txbx>
                        <w:txbxContent>
                          <w:p w:rsidR="002D6F16" w:rsidRPr="007215A2" w:rsidRDefault="002D6F16" w:rsidP="0062074F">
                            <w:pPr>
                              <w:rPr>
                                <w:b/>
                                <w:sz w:val="32"/>
                              </w:rPr>
                            </w:pPr>
                            <w:r>
                              <w:rPr>
                                <w:b/>
                                <w:sz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4BAB7" id="_x0000_s1027" type="#_x0000_t202" style="position:absolute;margin-left:46.85pt;margin-top:379.9pt;width:19pt;height:2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" filled="f" stroked="f">
                <v:textbox>
                  <w:txbxContent>
                    <w:p w:rsidR="002D6F16" w:rsidRPr="007215A2" w:rsidRDefault="002D6F16" w:rsidP="0062074F">
                      <w:pPr>
                        <w:rPr>
                          <w:b/>
                          <w:sz w:val="32"/>
                        </w:rPr>
                      </w:pPr>
                      <w:r>
                        <w:rPr>
                          <w:b/>
                          <w:sz w:val="32"/>
                        </w:rPr>
                        <w:t>3</w:t>
                      </w:r>
                    </w:p>
                  </w:txbxContent>
                </v:textbox>
              </v:shape>
            </w:pict>
          </mc:Fallback>
        </mc:AlternateContent>
      </w:r>
      <w:r w:rsidRPr="0062074F">
        <w:rPr>
          <w:noProof/>
          <w:lang w:eastAsia="fr-FR"/>
        </w:rPr>
        <mc:AlternateContent>
          <mc:Choice Requires="wps">
            <w:drawing>
              <wp:anchor distT="0" distB="0" distL="114300" distR="114300" simplePos="0" relativeHeight="251765760" behindDoc="0" locked="0" layoutInCell="1" allowOverlap="1" wp14:anchorId="16E6C974" wp14:editId="2ECB129A">
                <wp:simplePos x="0" y="0"/>
                <wp:positionH relativeFrom="column">
                  <wp:posOffset>519679</wp:posOffset>
                </wp:positionH>
                <wp:positionV relativeFrom="paragraph">
                  <wp:posOffset>4744610</wp:posOffset>
                </wp:positionV>
                <wp:extent cx="457200" cy="457200"/>
                <wp:effectExtent l="0" t="0" r="19050" b="19050"/>
                <wp:wrapNone/>
                <wp:docPr id="352" name="Ellipse 352"/>
                <wp:cNvGraphicFramePr/>
                <a:graphic xmlns:a="http://schemas.openxmlformats.org/drawingml/2006/main">
                  <a:graphicData uri="http://schemas.microsoft.com/office/word/2010/wordprocessingShape">
                    <wps:wsp>
                      <wps:cNvSpPr/>
                      <wps:spPr>
                        <a:xfrm>
                          <a:off x="0" y="0"/>
                          <a:ext cx="457200" cy="45720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9FC469" id="Ellipse 352" o:spid="_x0000_s1026" style="position:absolute;margin-left:40.9pt;margin-top:373.6pt;width:36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" fillcolor="#4bacc6 [3208]" strokecolor="#205867 [1608]" strokeweight="2pt"/>
            </w:pict>
          </mc:Fallback>
        </mc:AlternateContent>
      </w:r>
      <w:r w:rsidRPr="0062074F">
        <w:rPr>
          <w:noProof/>
          <w:lang w:eastAsia="fr-FR"/>
        </w:rPr>
        <mc:AlternateContent>
          <mc:Choice Requires="wps">
            <w:drawing>
              <wp:anchor distT="0" distB="0" distL="114300" distR="114300" simplePos="0" relativeHeight="251763712" behindDoc="0" locked="0" layoutInCell="1" allowOverlap="1" wp14:anchorId="3F955EE9" wp14:editId="6066D6A0">
                <wp:simplePos x="0" y="0"/>
                <wp:positionH relativeFrom="column">
                  <wp:posOffset>4428490</wp:posOffset>
                </wp:positionH>
                <wp:positionV relativeFrom="paragraph">
                  <wp:posOffset>4697730</wp:posOffset>
                </wp:positionV>
                <wp:extent cx="241300" cy="284480"/>
                <wp:effectExtent l="0" t="0" r="0" b="1270"/>
                <wp:wrapNone/>
                <wp:docPr id="3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84480"/>
                        </a:xfrm>
                        <a:prstGeom prst="rect">
                          <a:avLst/>
                        </a:prstGeom>
                        <a:noFill/>
                        <a:ln w="9525">
                          <a:noFill/>
                          <a:miter lim="800000"/>
                          <a:headEnd/>
                          <a:tailEnd/>
                        </a:ln>
                      </wps:spPr>
                      <wps:txbx>
                        <w:txbxContent>
                          <w:p w:rsidR="002D6F16" w:rsidRPr="007215A2" w:rsidRDefault="002D6F16" w:rsidP="0062074F">
                            <w:pPr>
                              <w:rPr>
                                <w:b/>
                                <w:sz w:val="32"/>
                              </w:rPr>
                            </w:pPr>
                            <w:r>
                              <w:rPr>
                                <w:b/>
                                <w:sz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55EE9" id="_x0000_s1028" type="#_x0000_t202" style="position:absolute;margin-left:348.7pt;margin-top:369.9pt;width:19pt;height:2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" filled="f" stroked="f">
                <v:textbox>
                  <w:txbxContent>
                    <w:p w:rsidR="002D6F16" w:rsidRPr="007215A2" w:rsidRDefault="002D6F16" w:rsidP="0062074F">
                      <w:pPr>
                        <w:rPr>
                          <w:b/>
                          <w:sz w:val="32"/>
                        </w:rPr>
                      </w:pPr>
                      <w:r>
                        <w:rPr>
                          <w:b/>
                          <w:sz w:val="32"/>
                        </w:rPr>
                        <w:t>3</w:t>
                      </w:r>
                    </w:p>
                  </w:txbxContent>
                </v:textbox>
              </v:shape>
            </w:pict>
          </mc:Fallback>
        </mc:AlternateContent>
      </w:r>
      <w:r w:rsidRPr="0062074F">
        <w:rPr>
          <w:noProof/>
          <w:lang w:eastAsia="fr-FR"/>
        </w:rPr>
        <mc:AlternateContent>
          <mc:Choice Requires="wps">
            <w:drawing>
              <wp:anchor distT="0" distB="0" distL="114300" distR="114300" simplePos="0" relativeHeight="251762688" behindDoc="0" locked="0" layoutInCell="1" allowOverlap="1" wp14:anchorId="6444AAFD" wp14:editId="39609735">
                <wp:simplePos x="0" y="0"/>
                <wp:positionH relativeFrom="column">
                  <wp:posOffset>4353422</wp:posOffset>
                </wp:positionH>
                <wp:positionV relativeFrom="paragraph">
                  <wp:posOffset>4617389</wp:posOffset>
                </wp:positionV>
                <wp:extent cx="457200" cy="457200"/>
                <wp:effectExtent l="0" t="0" r="19050" b="19050"/>
                <wp:wrapNone/>
                <wp:docPr id="350" name="Ellipse 350"/>
                <wp:cNvGraphicFramePr/>
                <a:graphic xmlns:a="http://schemas.openxmlformats.org/drawingml/2006/main">
                  <a:graphicData uri="http://schemas.microsoft.com/office/word/2010/wordprocessingShape">
                    <wps:wsp>
                      <wps:cNvSpPr/>
                      <wps:spPr>
                        <a:xfrm>
                          <a:off x="0" y="0"/>
                          <a:ext cx="457200" cy="45720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7A4E1" id="Ellipse 350" o:spid="_x0000_s1026" style="position:absolute;margin-left:342.8pt;margin-top:363.55pt;width:36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" fillcolor="#4bacc6 [3208]" strokecolor="#205867 [1608]" strokeweight="2pt"/>
            </w:pict>
          </mc:Fallback>
        </mc:AlternateContent>
      </w:r>
      <w:r w:rsidRPr="0062074F">
        <w:rPr>
          <w:noProof/>
          <w:lang w:eastAsia="fr-FR"/>
        </w:rPr>
        <mc:AlternateContent>
          <mc:Choice Requires="wps">
            <w:drawing>
              <wp:anchor distT="0" distB="0" distL="114300" distR="114300" simplePos="0" relativeHeight="251760640" behindDoc="0" locked="0" layoutInCell="1" allowOverlap="1" wp14:anchorId="4995AA4A" wp14:editId="0DB2B127">
                <wp:simplePos x="0" y="0"/>
                <wp:positionH relativeFrom="column">
                  <wp:posOffset>4428490</wp:posOffset>
                </wp:positionH>
                <wp:positionV relativeFrom="paragraph">
                  <wp:posOffset>4085590</wp:posOffset>
                </wp:positionV>
                <wp:extent cx="241300" cy="284480"/>
                <wp:effectExtent l="0" t="0" r="0" b="1270"/>
                <wp:wrapNone/>
                <wp:docPr id="3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84480"/>
                        </a:xfrm>
                        <a:prstGeom prst="rect">
                          <a:avLst/>
                        </a:prstGeom>
                        <a:noFill/>
                        <a:ln w="9525">
                          <a:noFill/>
                          <a:miter lim="800000"/>
                          <a:headEnd/>
                          <a:tailEnd/>
                        </a:ln>
                      </wps:spPr>
                      <wps:txbx>
                        <w:txbxContent>
                          <w:p w:rsidR="002D6F16" w:rsidRPr="007215A2" w:rsidRDefault="002D6F16" w:rsidP="0062074F">
                            <w:pPr>
                              <w:rPr>
                                <w:b/>
                                <w:sz w:val="32"/>
                              </w:rPr>
                            </w:pPr>
                            <w:r>
                              <w:rPr>
                                <w:b/>
                                <w:sz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5AA4A" id="_x0000_s1029" type="#_x0000_t202" style="position:absolute;margin-left:348.7pt;margin-top:321.7pt;width:19pt;height:2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" filled="f" stroked="f">
                <v:textbox>
                  <w:txbxContent>
                    <w:p w:rsidR="002D6F16" w:rsidRPr="007215A2" w:rsidRDefault="002D6F16" w:rsidP="0062074F">
                      <w:pPr>
                        <w:rPr>
                          <w:b/>
                          <w:sz w:val="32"/>
                        </w:rPr>
                      </w:pPr>
                      <w:r>
                        <w:rPr>
                          <w:b/>
                          <w:sz w:val="32"/>
                        </w:rPr>
                        <w:t>3</w:t>
                      </w:r>
                    </w:p>
                  </w:txbxContent>
                </v:textbox>
              </v:shape>
            </w:pict>
          </mc:Fallback>
        </mc:AlternateContent>
      </w:r>
      <w:r w:rsidRPr="0062074F">
        <w:rPr>
          <w:noProof/>
          <w:lang w:eastAsia="fr-FR"/>
        </w:rPr>
        <mc:AlternateContent>
          <mc:Choice Requires="wps">
            <w:drawing>
              <wp:anchor distT="0" distB="0" distL="114300" distR="114300" simplePos="0" relativeHeight="251759616" behindDoc="0" locked="0" layoutInCell="1" allowOverlap="1" wp14:anchorId="1B42D799" wp14:editId="6E55C56C">
                <wp:simplePos x="0" y="0"/>
                <wp:positionH relativeFrom="column">
                  <wp:posOffset>4353422</wp:posOffset>
                </wp:positionH>
                <wp:positionV relativeFrom="paragraph">
                  <wp:posOffset>4005139</wp:posOffset>
                </wp:positionV>
                <wp:extent cx="457200" cy="457200"/>
                <wp:effectExtent l="0" t="0" r="19050" b="19050"/>
                <wp:wrapNone/>
                <wp:docPr id="348" name="Ellipse 348"/>
                <wp:cNvGraphicFramePr/>
                <a:graphic xmlns:a="http://schemas.openxmlformats.org/drawingml/2006/main">
                  <a:graphicData uri="http://schemas.microsoft.com/office/word/2010/wordprocessingShape">
                    <wps:wsp>
                      <wps:cNvSpPr/>
                      <wps:spPr>
                        <a:xfrm>
                          <a:off x="0" y="0"/>
                          <a:ext cx="457200" cy="45720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340B28" id="Ellipse 348" o:spid="_x0000_s1026" style="position:absolute;margin-left:342.8pt;margin-top:315.35pt;width:36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" fillcolor="#4bacc6 [3208]" strokecolor="#205867 [1608]" strokeweight="2pt"/>
            </w:pict>
          </mc:Fallback>
        </mc:AlternateContent>
      </w:r>
      <w:r w:rsidRPr="0062074F">
        <w:rPr>
          <w:noProof/>
          <w:lang w:eastAsia="fr-FR"/>
        </w:rPr>
        <mc:AlternateContent>
          <mc:Choice Requires="wps">
            <w:drawing>
              <wp:anchor distT="0" distB="0" distL="114300" distR="114300" simplePos="0" relativeHeight="251754496" behindDoc="0" locked="0" layoutInCell="1" allowOverlap="1" wp14:anchorId="6B83ACF4" wp14:editId="358EFC0F">
                <wp:simplePos x="0" y="0"/>
                <wp:positionH relativeFrom="column">
                  <wp:posOffset>4356100</wp:posOffset>
                </wp:positionH>
                <wp:positionV relativeFrom="paragraph">
                  <wp:posOffset>1882140</wp:posOffset>
                </wp:positionV>
                <wp:extent cx="241300" cy="284480"/>
                <wp:effectExtent l="0" t="0" r="0" b="1270"/>
                <wp:wrapNone/>
                <wp:docPr id="3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84480"/>
                        </a:xfrm>
                        <a:prstGeom prst="rect">
                          <a:avLst/>
                        </a:prstGeom>
                        <a:noFill/>
                        <a:ln w="9525">
                          <a:noFill/>
                          <a:miter lim="800000"/>
                          <a:headEnd/>
                          <a:tailEnd/>
                        </a:ln>
                      </wps:spPr>
                      <wps:txbx>
                        <w:txbxContent>
                          <w:p w:rsidR="002D6F16" w:rsidRPr="007215A2" w:rsidRDefault="002D6F16" w:rsidP="0062074F">
                            <w:pPr>
                              <w:rPr>
                                <w:b/>
                                <w:sz w:val="32"/>
                              </w:rPr>
                            </w:pPr>
                            <w:r>
                              <w:rPr>
                                <w:b/>
                                <w:sz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3ACF4" id="_x0000_s1030" type="#_x0000_t202" style="position:absolute;margin-left:343pt;margin-top:148.2pt;width:19pt;height:2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" filled="f" stroked="f">
                <v:textbox>
                  <w:txbxContent>
                    <w:p w:rsidR="002D6F16" w:rsidRPr="007215A2" w:rsidRDefault="002D6F16" w:rsidP="0062074F">
                      <w:pPr>
                        <w:rPr>
                          <w:b/>
                          <w:sz w:val="32"/>
                        </w:rPr>
                      </w:pPr>
                      <w:r>
                        <w:rPr>
                          <w:b/>
                          <w:sz w:val="32"/>
                        </w:rPr>
                        <w:t>2</w:t>
                      </w:r>
                    </w:p>
                  </w:txbxContent>
                </v:textbox>
              </v:shape>
            </w:pict>
          </mc:Fallback>
        </mc:AlternateContent>
      </w:r>
      <w:r w:rsidRPr="0062074F">
        <w:rPr>
          <w:noProof/>
          <w:lang w:eastAsia="fr-FR"/>
        </w:rPr>
        <mc:AlternateContent>
          <mc:Choice Requires="wps">
            <w:drawing>
              <wp:anchor distT="0" distB="0" distL="114300" distR="114300" simplePos="0" relativeHeight="251753472" behindDoc="0" locked="0" layoutInCell="1" allowOverlap="1" wp14:anchorId="4968A92F" wp14:editId="4F2F52D4">
                <wp:simplePos x="0" y="0"/>
                <wp:positionH relativeFrom="column">
                  <wp:posOffset>4280811</wp:posOffset>
                </wp:positionH>
                <wp:positionV relativeFrom="paragraph">
                  <wp:posOffset>1801523</wp:posOffset>
                </wp:positionV>
                <wp:extent cx="457200" cy="457200"/>
                <wp:effectExtent l="0" t="0" r="19050" b="19050"/>
                <wp:wrapNone/>
                <wp:docPr id="344" name="Ellipse 344"/>
                <wp:cNvGraphicFramePr/>
                <a:graphic xmlns:a="http://schemas.openxmlformats.org/drawingml/2006/main">
                  <a:graphicData uri="http://schemas.microsoft.com/office/word/2010/wordprocessingShape">
                    <wps:wsp>
                      <wps:cNvSpPr/>
                      <wps:spPr>
                        <a:xfrm>
                          <a:off x="0" y="0"/>
                          <a:ext cx="457200" cy="45720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5CC8A4" id="Ellipse 344" o:spid="_x0000_s1026" style="position:absolute;margin-left:337.05pt;margin-top:141.85pt;width:36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" fillcolor="#4bacc6 [3208]" strokecolor="#205867 [1608]" strokeweight="2pt"/>
            </w:pict>
          </mc:Fallback>
        </mc:AlternateContent>
      </w:r>
      <w:r w:rsidRPr="0062074F">
        <w:rPr>
          <w:noProof/>
          <w:lang w:eastAsia="fr-FR"/>
        </w:rPr>
        <mc:AlternateContent>
          <mc:Choice Requires="wps">
            <w:drawing>
              <wp:anchor distT="0" distB="0" distL="114300" distR="114300" simplePos="0" relativeHeight="251751424" behindDoc="0" locked="0" layoutInCell="1" allowOverlap="1" wp14:anchorId="6589784A" wp14:editId="65D89096">
                <wp:simplePos x="0" y="0"/>
                <wp:positionH relativeFrom="column">
                  <wp:posOffset>2729865</wp:posOffset>
                </wp:positionH>
                <wp:positionV relativeFrom="paragraph">
                  <wp:posOffset>1898015</wp:posOffset>
                </wp:positionV>
                <wp:extent cx="241300" cy="284480"/>
                <wp:effectExtent l="0" t="0" r="0" b="1270"/>
                <wp:wrapNone/>
                <wp:docPr id="3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84480"/>
                        </a:xfrm>
                        <a:prstGeom prst="rect">
                          <a:avLst/>
                        </a:prstGeom>
                        <a:noFill/>
                        <a:ln w="9525">
                          <a:noFill/>
                          <a:miter lim="800000"/>
                          <a:headEnd/>
                          <a:tailEnd/>
                        </a:ln>
                      </wps:spPr>
                      <wps:txbx>
                        <w:txbxContent>
                          <w:p w:rsidR="002D6F16" w:rsidRPr="007215A2" w:rsidRDefault="002D6F16" w:rsidP="0062074F">
                            <w:pPr>
                              <w:rPr>
                                <w:b/>
                                <w:sz w:val="32"/>
                              </w:rPr>
                            </w:pPr>
                            <w:r>
                              <w:rPr>
                                <w:b/>
                                <w:sz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9784A" id="_x0000_s1031" type="#_x0000_t202" style="position:absolute;margin-left:214.95pt;margin-top:149.45pt;width:19pt;height:2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" filled="f" stroked="f">
                <v:textbox>
                  <w:txbxContent>
                    <w:p w:rsidR="002D6F16" w:rsidRPr="007215A2" w:rsidRDefault="002D6F16" w:rsidP="0062074F">
                      <w:pPr>
                        <w:rPr>
                          <w:b/>
                          <w:sz w:val="32"/>
                        </w:rPr>
                      </w:pPr>
                      <w:r>
                        <w:rPr>
                          <w:b/>
                          <w:sz w:val="32"/>
                        </w:rPr>
                        <w:t>2</w:t>
                      </w:r>
                    </w:p>
                  </w:txbxContent>
                </v:textbox>
              </v:shape>
            </w:pict>
          </mc:Fallback>
        </mc:AlternateContent>
      </w:r>
      <w:r w:rsidRPr="0062074F">
        <w:rPr>
          <w:noProof/>
          <w:lang w:eastAsia="fr-FR"/>
        </w:rPr>
        <mc:AlternateContent>
          <mc:Choice Requires="wps">
            <w:drawing>
              <wp:anchor distT="0" distB="0" distL="114300" distR="114300" simplePos="0" relativeHeight="251750400" behindDoc="0" locked="0" layoutInCell="1" allowOverlap="1" wp14:anchorId="402FC54D" wp14:editId="03B0E9A7">
                <wp:simplePos x="0" y="0"/>
                <wp:positionH relativeFrom="column">
                  <wp:posOffset>2654770</wp:posOffset>
                </wp:positionH>
                <wp:positionV relativeFrom="paragraph">
                  <wp:posOffset>1817425</wp:posOffset>
                </wp:positionV>
                <wp:extent cx="457200" cy="457200"/>
                <wp:effectExtent l="0" t="0" r="19050" b="19050"/>
                <wp:wrapNone/>
                <wp:docPr id="342" name="Ellipse 342"/>
                <wp:cNvGraphicFramePr/>
                <a:graphic xmlns:a="http://schemas.openxmlformats.org/drawingml/2006/main">
                  <a:graphicData uri="http://schemas.microsoft.com/office/word/2010/wordprocessingShape">
                    <wps:wsp>
                      <wps:cNvSpPr/>
                      <wps:spPr>
                        <a:xfrm>
                          <a:off x="0" y="0"/>
                          <a:ext cx="457200" cy="45720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E82B70" id="Ellipse 342" o:spid="_x0000_s1026" style="position:absolute;margin-left:209.05pt;margin-top:143.1pt;width:36pt;height:3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" fillcolor="#4bacc6 [3208]" strokecolor="#205867 [1608]" strokeweight="2pt"/>
            </w:pict>
          </mc:Fallback>
        </mc:AlternateContent>
      </w:r>
      <w:r w:rsidRPr="0062074F">
        <w:rPr>
          <w:noProof/>
          <w:lang w:eastAsia="fr-FR"/>
        </w:rPr>
        <mc:AlternateContent>
          <mc:Choice Requires="wps">
            <w:drawing>
              <wp:anchor distT="0" distB="0" distL="114300" distR="114300" simplePos="0" relativeHeight="251748352" behindDoc="0" locked="0" layoutInCell="1" allowOverlap="1" wp14:anchorId="35005481" wp14:editId="68B6B27A">
                <wp:simplePos x="0" y="0"/>
                <wp:positionH relativeFrom="column">
                  <wp:posOffset>935990</wp:posOffset>
                </wp:positionH>
                <wp:positionV relativeFrom="paragraph">
                  <wp:posOffset>1896745</wp:posOffset>
                </wp:positionV>
                <wp:extent cx="241300" cy="284480"/>
                <wp:effectExtent l="0" t="0" r="0" b="1270"/>
                <wp:wrapNone/>
                <wp:docPr id="3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84480"/>
                        </a:xfrm>
                        <a:prstGeom prst="rect">
                          <a:avLst/>
                        </a:prstGeom>
                        <a:noFill/>
                        <a:ln w="9525">
                          <a:noFill/>
                          <a:miter lim="800000"/>
                          <a:headEnd/>
                          <a:tailEnd/>
                        </a:ln>
                      </wps:spPr>
                      <wps:txbx>
                        <w:txbxContent>
                          <w:p w:rsidR="002D6F16" w:rsidRPr="007215A2" w:rsidRDefault="002D6F16" w:rsidP="0062074F">
                            <w:pPr>
                              <w:rPr>
                                <w:b/>
                                <w:sz w:val="32"/>
                              </w:rPr>
                            </w:pPr>
                            <w:r>
                              <w:rPr>
                                <w:b/>
                                <w:sz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05481" id="_x0000_s1032" type="#_x0000_t202" style="position:absolute;margin-left:73.7pt;margin-top:149.35pt;width:19pt;height:2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" filled="f" stroked="f">
                <v:textbox>
                  <w:txbxContent>
                    <w:p w:rsidR="002D6F16" w:rsidRPr="007215A2" w:rsidRDefault="002D6F16" w:rsidP="0062074F">
                      <w:pPr>
                        <w:rPr>
                          <w:b/>
                          <w:sz w:val="32"/>
                        </w:rPr>
                      </w:pPr>
                      <w:r>
                        <w:rPr>
                          <w:b/>
                          <w:sz w:val="32"/>
                        </w:rPr>
                        <w:t>2</w:t>
                      </w:r>
                    </w:p>
                  </w:txbxContent>
                </v:textbox>
              </v:shape>
            </w:pict>
          </mc:Fallback>
        </mc:AlternateContent>
      </w:r>
      <w:r w:rsidRPr="0062074F">
        <w:rPr>
          <w:noProof/>
          <w:lang w:eastAsia="fr-FR"/>
        </w:rPr>
        <mc:AlternateContent>
          <mc:Choice Requires="wps">
            <w:drawing>
              <wp:anchor distT="0" distB="0" distL="114300" distR="114300" simplePos="0" relativeHeight="251747328" behindDoc="0" locked="0" layoutInCell="1" allowOverlap="1" wp14:anchorId="43E9D573" wp14:editId="7CAE8287">
                <wp:simplePos x="0" y="0"/>
                <wp:positionH relativeFrom="column">
                  <wp:posOffset>860425</wp:posOffset>
                </wp:positionH>
                <wp:positionV relativeFrom="paragraph">
                  <wp:posOffset>1816100</wp:posOffset>
                </wp:positionV>
                <wp:extent cx="457200" cy="457200"/>
                <wp:effectExtent l="0" t="0" r="19050" b="19050"/>
                <wp:wrapNone/>
                <wp:docPr id="340" name="Ellipse 340"/>
                <wp:cNvGraphicFramePr/>
                <a:graphic xmlns:a="http://schemas.openxmlformats.org/drawingml/2006/main">
                  <a:graphicData uri="http://schemas.microsoft.com/office/word/2010/wordprocessingShape">
                    <wps:wsp>
                      <wps:cNvSpPr/>
                      <wps:spPr>
                        <a:xfrm>
                          <a:off x="0" y="0"/>
                          <a:ext cx="457200" cy="45720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AEF687" id="Ellipse 340" o:spid="_x0000_s1026" style="position:absolute;margin-left:67.75pt;margin-top:143pt;width:36pt;height:3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" fillcolor="#4bacc6 [3208]" strokecolor="#205867 [1608]" strokeweight="2pt"/>
            </w:pict>
          </mc:Fallback>
        </mc:AlternateContent>
      </w:r>
      <w:r w:rsidRPr="0062074F">
        <w:rPr>
          <w:noProof/>
          <w:lang w:eastAsia="fr-FR"/>
        </w:rPr>
        <mc:AlternateContent>
          <mc:Choice Requires="wps">
            <w:drawing>
              <wp:anchor distT="0" distB="0" distL="114300" distR="114300" simplePos="0" relativeHeight="251744256" behindDoc="0" locked="0" layoutInCell="1" allowOverlap="1" wp14:anchorId="4DD26882" wp14:editId="1C00199F">
                <wp:simplePos x="0" y="0"/>
                <wp:positionH relativeFrom="column">
                  <wp:posOffset>2199640</wp:posOffset>
                </wp:positionH>
                <wp:positionV relativeFrom="paragraph">
                  <wp:posOffset>353060</wp:posOffset>
                </wp:positionV>
                <wp:extent cx="457200" cy="457200"/>
                <wp:effectExtent l="0" t="0" r="19050" b="19050"/>
                <wp:wrapNone/>
                <wp:docPr id="334" name="Ellipse 334"/>
                <wp:cNvGraphicFramePr/>
                <a:graphic xmlns:a="http://schemas.openxmlformats.org/drawingml/2006/main">
                  <a:graphicData uri="http://schemas.microsoft.com/office/word/2010/wordprocessingShape">
                    <wps:wsp>
                      <wps:cNvSpPr/>
                      <wps:spPr>
                        <a:xfrm>
                          <a:off x="0" y="0"/>
                          <a:ext cx="457200" cy="45720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B1334" id="Ellipse 334" o:spid="_x0000_s1026" style="position:absolute;margin-left:173.2pt;margin-top:27.8pt;width:36pt;height: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" fillcolor="#4bacc6 [3208]" strokecolor="#205867 [1608]" strokeweight="2pt"/>
            </w:pict>
          </mc:Fallback>
        </mc:AlternateContent>
      </w:r>
      <w:r w:rsidRPr="0062074F">
        <w:rPr>
          <w:noProof/>
          <w:lang w:eastAsia="fr-FR"/>
        </w:rPr>
        <mc:AlternateContent>
          <mc:Choice Requires="wps">
            <w:drawing>
              <wp:anchor distT="0" distB="0" distL="114300" distR="114300" simplePos="0" relativeHeight="251745280" behindDoc="0" locked="0" layoutInCell="1" allowOverlap="1" wp14:anchorId="4AE3ACCC" wp14:editId="1B68E541">
                <wp:simplePos x="0" y="0"/>
                <wp:positionH relativeFrom="column">
                  <wp:posOffset>2275647</wp:posOffset>
                </wp:positionH>
                <wp:positionV relativeFrom="paragraph">
                  <wp:posOffset>433843</wp:posOffset>
                </wp:positionV>
                <wp:extent cx="241300" cy="284480"/>
                <wp:effectExtent l="0" t="0" r="0" b="1270"/>
                <wp:wrapNone/>
                <wp:docPr id="3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84480"/>
                        </a:xfrm>
                        <a:prstGeom prst="rect">
                          <a:avLst/>
                        </a:prstGeom>
                        <a:noFill/>
                        <a:ln w="9525">
                          <a:noFill/>
                          <a:miter lim="800000"/>
                          <a:headEnd/>
                          <a:tailEnd/>
                        </a:ln>
                      </wps:spPr>
                      <wps:txbx>
                        <w:txbxContent>
                          <w:p w:rsidR="002D6F16" w:rsidRPr="007215A2" w:rsidRDefault="002D6F16" w:rsidP="0062074F">
                            <w:pPr>
                              <w:rPr>
                                <w:b/>
                                <w:sz w:val="32"/>
                              </w:rPr>
                            </w:pPr>
                            <w:r w:rsidRPr="007215A2">
                              <w:rPr>
                                <w:b/>
                                <w:sz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3ACCC" id="_x0000_s1033" type="#_x0000_t202" style="position:absolute;margin-left:179.2pt;margin-top:34.15pt;width:19pt;height:2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" filled="f" stroked="f">
                <v:textbox>
                  <w:txbxContent>
                    <w:p w:rsidR="002D6F16" w:rsidRPr="007215A2" w:rsidRDefault="002D6F16" w:rsidP="0062074F">
                      <w:pPr>
                        <w:rPr>
                          <w:b/>
                          <w:sz w:val="32"/>
                        </w:rPr>
                      </w:pPr>
                      <w:r w:rsidRPr="007215A2">
                        <w:rPr>
                          <w:b/>
                          <w:sz w:val="32"/>
                        </w:rPr>
                        <w:t>1</w:t>
                      </w:r>
                    </w:p>
                  </w:txbxContent>
                </v:textbox>
              </v:shape>
            </w:pict>
          </mc:Fallback>
        </mc:AlternateContent>
      </w:r>
      <w:r w:rsidRPr="0062074F">
        <w:rPr>
          <w:noProof/>
          <w:lang w:eastAsia="fr-FR"/>
        </w:rPr>
        <mc:AlternateContent>
          <mc:Choice Requires="wps">
            <w:drawing>
              <wp:anchor distT="0" distB="0" distL="114300" distR="114300" simplePos="0" relativeHeight="251742208" behindDoc="0" locked="0" layoutInCell="1" allowOverlap="1" wp14:anchorId="222FAB9B" wp14:editId="19D72D9B">
                <wp:simplePos x="0" y="0"/>
                <wp:positionH relativeFrom="column">
                  <wp:posOffset>775335</wp:posOffset>
                </wp:positionH>
                <wp:positionV relativeFrom="paragraph">
                  <wp:posOffset>433705</wp:posOffset>
                </wp:positionV>
                <wp:extent cx="241300" cy="284480"/>
                <wp:effectExtent l="0" t="0" r="0" b="1270"/>
                <wp:wrapNone/>
                <wp:docPr id="3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84480"/>
                        </a:xfrm>
                        <a:prstGeom prst="rect">
                          <a:avLst/>
                        </a:prstGeom>
                        <a:noFill/>
                        <a:ln w="9525">
                          <a:noFill/>
                          <a:miter lim="800000"/>
                          <a:headEnd/>
                          <a:tailEnd/>
                        </a:ln>
                      </wps:spPr>
                      <wps:txbx>
                        <w:txbxContent>
                          <w:p w:rsidR="002D6F16" w:rsidRPr="007215A2" w:rsidRDefault="002D6F16" w:rsidP="0062074F">
                            <w:pPr>
                              <w:rPr>
                                <w:b/>
                                <w:sz w:val="32"/>
                              </w:rPr>
                            </w:pPr>
                            <w:r w:rsidRPr="007215A2">
                              <w:rPr>
                                <w:b/>
                                <w:sz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FAB9B" id="_x0000_s1034" type="#_x0000_t202" style="position:absolute;margin-left:61.05pt;margin-top:34.15pt;width:19pt;height:2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" filled="f" stroked="f">
                <v:textbox>
                  <w:txbxContent>
                    <w:p w:rsidR="002D6F16" w:rsidRPr="007215A2" w:rsidRDefault="002D6F16" w:rsidP="0062074F">
                      <w:pPr>
                        <w:rPr>
                          <w:b/>
                          <w:sz w:val="32"/>
                        </w:rPr>
                      </w:pPr>
                      <w:r w:rsidRPr="007215A2">
                        <w:rPr>
                          <w:b/>
                          <w:sz w:val="32"/>
                        </w:rPr>
                        <w:t>1</w:t>
                      </w:r>
                    </w:p>
                  </w:txbxContent>
                </v:textbox>
              </v:shape>
            </w:pict>
          </mc:Fallback>
        </mc:AlternateContent>
      </w:r>
      <w:r w:rsidRPr="0062074F">
        <w:rPr>
          <w:noProof/>
          <w:lang w:eastAsia="fr-FR"/>
        </w:rPr>
        <mc:AlternateContent>
          <mc:Choice Requires="wps">
            <w:drawing>
              <wp:anchor distT="0" distB="0" distL="114300" distR="114300" simplePos="0" relativeHeight="251741184" behindDoc="0" locked="0" layoutInCell="1" allowOverlap="1" wp14:anchorId="6EFD540B" wp14:editId="078E27CE">
                <wp:simplePos x="0" y="0"/>
                <wp:positionH relativeFrom="column">
                  <wp:posOffset>700212</wp:posOffset>
                </wp:positionH>
                <wp:positionV relativeFrom="paragraph">
                  <wp:posOffset>353585</wp:posOffset>
                </wp:positionV>
                <wp:extent cx="457200" cy="457200"/>
                <wp:effectExtent l="0" t="0" r="19050" b="19050"/>
                <wp:wrapNone/>
                <wp:docPr id="308" name="Ellipse 308"/>
                <wp:cNvGraphicFramePr/>
                <a:graphic xmlns:a="http://schemas.openxmlformats.org/drawingml/2006/main">
                  <a:graphicData uri="http://schemas.microsoft.com/office/word/2010/wordprocessingShape">
                    <wps:wsp>
                      <wps:cNvSpPr/>
                      <wps:spPr>
                        <a:xfrm>
                          <a:off x="0" y="0"/>
                          <a:ext cx="457200" cy="45720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1B7B7" id="Ellipse 308" o:spid="_x0000_s1026" style="position:absolute;margin-left:55.15pt;margin-top:27.85pt;width:36pt;height:3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" fillcolor="#4bacc6 [3208]" strokecolor="#205867 [1608]" strokeweight="2pt"/>
            </w:pict>
          </mc:Fallback>
        </mc:AlternateContent>
      </w:r>
      <w:r w:rsidR="003906EB">
        <w:rPr>
          <w:noProof/>
          <w:lang w:eastAsia="fr-FR"/>
        </w:rPr>
        <w:drawing>
          <wp:inline distT="0" distB="0" distL="0" distR="0" wp14:anchorId="7399BC69" wp14:editId="6BDDF949">
            <wp:extent cx="5760720" cy="5636895"/>
            <wp:effectExtent l="19050" t="19050" r="11430" b="20955"/>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890.tmp"/>
                    <pic:cNvPicPr/>
                  </pic:nvPicPr>
                  <pic:blipFill>
                    <a:blip r:embed="rId9">
                      <a:extLst>
                        <a:ext uri="{28A0092B-C50C-407E-A947-70E740481C1C}">
                          <a14:useLocalDpi xmlns:a14="http://schemas.microsoft.com/office/drawing/2010/main" val="0"/>
                        </a:ext>
                      </a:extLst>
                    </a:blip>
                    <a:stretch>
                      <a:fillRect/>
                    </a:stretch>
                  </pic:blipFill>
                  <pic:spPr>
                    <a:xfrm>
                      <a:off x="0" y="0"/>
                      <a:ext cx="5760720" cy="5636895"/>
                    </a:xfrm>
                    <a:prstGeom prst="rect">
                      <a:avLst/>
                    </a:prstGeom>
                    <a:ln>
                      <a:solidFill>
                        <a:schemeClr val="bg1">
                          <a:lumMod val="75000"/>
                        </a:schemeClr>
                      </a:solidFill>
                    </a:ln>
                  </pic:spPr>
                </pic:pic>
              </a:graphicData>
            </a:graphic>
          </wp:inline>
        </w:drawing>
      </w:r>
    </w:p>
    <w:p w:rsidR="00B44A47" w:rsidRDefault="00B44A47" w:rsidP="00B44A47">
      <w:pPr>
        <w:rPr>
          <w:lang w:eastAsia="fr-FR"/>
        </w:rPr>
      </w:pPr>
    </w:p>
    <w:p w:rsidR="003906EB" w:rsidRDefault="00B44A47" w:rsidP="00B44A47">
      <w:pPr>
        <w:rPr>
          <w:lang w:eastAsia="fr-FR"/>
        </w:rPr>
      </w:pPr>
      <w:r>
        <w:rPr>
          <w:lang w:eastAsia="fr-FR"/>
        </w:rPr>
        <w:t>La première étape comme pour une page Web est de découper sur ce jpeg (mis à votre disposition) les éléments qui ne peuvent pas être réalisé avec du HTML, c'est-à-dire:</w:t>
      </w:r>
    </w:p>
    <w:p w:rsidR="00B44A47" w:rsidRPr="008B7D96" w:rsidRDefault="00B44A47" w:rsidP="00233C93">
      <w:pPr>
        <w:pStyle w:val="ListParagraph"/>
        <w:numPr>
          <w:ilvl w:val="0"/>
          <w:numId w:val="20"/>
        </w:numPr>
        <w:rPr>
          <w:lang w:val="fr-FR"/>
        </w:rPr>
      </w:pPr>
      <w:r w:rsidRPr="008B7D96">
        <w:rPr>
          <w:lang w:val="fr-FR"/>
        </w:rPr>
        <w:t xml:space="preserve">Le logo, </w:t>
      </w:r>
      <w:r w:rsidR="0062074F" w:rsidRPr="008B7D96">
        <w:rPr>
          <w:lang w:val="fr-FR"/>
        </w:rPr>
        <w:t>l'habillage du menu (icône maison + la ligne rouge et grise)</w:t>
      </w:r>
    </w:p>
    <w:p w:rsidR="0062074F" w:rsidRDefault="0062074F" w:rsidP="00233C93">
      <w:pPr>
        <w:pStyle w:val="ListParagraph"/>
        <w:numPr>
          <w:ilvl w:val="0"/>
          <w:numId w:val="20"/>
        </w:numPr>
      </w:pPr>
      <w:r>
        <w:t>Les 3 photos du bandeau.</w:t>
      </w:r>
    </w:p>
    <w:p w:rsidR="0062074F" w:rsidRPr="008B7D96" w:rsidRDefault="0062074F" w:rsidP="00233C93">
      <w:pPr>
        <w:pStyle w:val="ListParagraph"/>
        <w:numPr>
          <w:ilvl w:val="0"/>
          <w:numId w:val="20"/>
        </w:numPr>
        <w:rPr>
          <w:lang w:val="fr-FR"/>
        </w:rPr>
      </w:pPr>
      <w:r w:rsidRPr="008B7D96">
        <w:rPr>
          <w:lang w:val="fr-FR"/>
        </w:rPr>
        <w:t xml:space="preserve">Les 3 boutons de la partie droite et enfin le logo "le guide des formateurs" </w:t>
      </w:r>
    </w:p>
    <w:p w:rsidR="0062074F" w:rsidRPr="008B7D96" w:rsidRDefault="0062074F" w:rsidP="0062074F">
      <w:pPr>
        <w:rPr>
          <w:lang w:eastAsia="fr-FR"/>
        </w:rPr>
      </w:pPr>
    </w:p>
    <w:p w:rsidR="0062074F" w:rsidRDefault="0062074F" w:rsidP="0062074F">
      <w:pPr>
        <w:rPr>
          <w:lang w:eastAsia="fr-FR"/>
        </w:rPr>
      </w:pPr>
      <w:r w:rsidRPr="0062074F">
        <w:rPr>
          <w:lang w:eastAsia="fr-FR"/>
        </w:rPr>
        <w:t xml:space="preserve">Le </w:t>
      </w:r>
      <w:r>
        <w:rPr>
          <w:lang w:eastAsia="fr-FR"/>
        </w:rPr>
        <w:t xml:space="preserve">reste: fonds </w:t>
      </w:r>
      <w:r w:rsidRPr="0062074F">
        <w:rPr>
          <w:lang w:eastAsia="fr-FR"/>
        </w:rPr>
        <w:t>en couleur, texte</w:t>
      </w:r>
      <w:r>
        <w:rPr>
          <w:lang w:eastAsia="fr-FR"/>
        </w:rPr>
        <w:t>s</w:t>
      </w:r>
      <w:r w:rsidRPr="0062074F">
        <w:rPr>
          <w:lang w:eastAsia="fr-FR"/>
        </w:rPr>
        <w:t xml:space="preserve">, lignes horizontales (éviter les lignes verticales avec du code, </w:t>
      </w:r>
      <w:r>
        <w:rPr>
          <w:lang w:eastAsia="fr-FR"/>
        </w:rPr>
        <w:t>créer une image si vous avez à le faire) peut se faire avec du code HTML.</w:t>
      </w:r>
    </w:p>
    <w:p w:rsidR="00443306" w:rsidRDefault="007C4DA0" w:rsidP="007C4DA0">
      <w:r>
        <w:lastRenderedPageBreak/>
        <w:t xml:space="preserve">Si vous utiliser les repères (extras) de </w:t>
      </w:r>
      <w:r w:rsidR="00534D00">
        <w:t>P</w:t>
      </w:r>
      <w:r>
        <w:t>hotoshop pour découper vos images ce que je vous conseille vivement</w:t>
      </w:r>
      <w:r w:rsidR="00534D00">
        <w:t>,</w:t>
      </w:r>
      <w:r>
        <w:t xml:space="preserve"> vous verrez que cela vous facilitera l'intégration car vous visualiserez la construction ultérieure de votre newsletter;</w:t>
      </w:r>
    </w:p>
    <w:p w:rsidR="007C4DA0" w:rsidRDefault="007C4DA0" w:rsidP="007C4DA0">
      <w:r>
        <w:t xml:space="preserve">Je vous rappelle que nous allons intégrer notre newsletter avec des tableaux </w:t>
      </w:r>
      <w:r w:rsidRPr="007C4DA0">
        <w:rPr>
          <w:rStyle w:val="CODECar"/>
          <w:rFonts w:eastAsia="Calibri"/>
        </w:rPr>
        <w:t>&lt;table&gt;</w:t>
      </w:r>
      <w:r>
        <w:rPr>
          <w:rStyle w:val="CODECar"/>
          <w:rFonts w:eastAsia="Calibri"/>
        </w:rPr>
        <w:t xml:space="preserve"> </w:t>
      </w:r>
      <w:r w:rsidRPr="007C4DA0">
        <w:t>sans bordure apparentes</w:t>
      </w:r>
      <w:r>
        <w:rPr>
          <w:rStyle w:val="CODECar"/>
          <w:rFonts w:eastAsia="Calibri"/>
        </w:rPr>
        <w:t xml:space="preserve">, </w:t>
      </w:r>
      <w:r w:rsidRPr="007C4DA0">
        <w:t>donc des rectangles empilés les uns sur les autres et</w:t>
      </w:r>
      <w:r>
        <w:t xml:space="preserve"> </w:t>
      </w:r>
      <w:r w:rsidRPr="007C4DA0">
        <w:t>insérer les uns dans les autres. A ce propos je vous conseille aussi</w:t>
      </w:r>
      <w:r w:rsidR="006A0AED">
        <w:t xml:space="preserve"> vivement</w:t>
      </w:r>
      <w:r w:rsidRPr="007C4DA0">
        <w:t xml:space="preserve"> de réviser le cours </w:t>
      </w:r>
      <w:r>
        <w:t>c</w:t>
      </w:r>
      <w:r w:rsidRPr="007C4DA0">
        <w:t>onsacré à ce sujet</w:t>
      </w:r>
      <w:r>
        <w:t>, vous allez en avoir besoin!</w:t>
      </w:r>
    </w:p>
    <w:p w:rsidR="006A0AED" w:rsidRDefault="0074175C" w:rsidP="007C4DA0">
      <w:r>
        <w:rPr>
          <w:noProof/>
          <w:lang w:eastAsia="fr-FR"/>
        </w:rPr>
        <w:drawing>
          <wp:inline distT="0" distB="0" distL="0" distR="0" wp14:anchorId="1AF0768C" wp14:editId="16008DD6">
            <wp:extent cx="5760720" cy="5512435"/>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89B.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5512435"/>
                    </a:xfrm>
                    <a:prstGeom prst="rect">
                      <a:avLst/>
                    </a:prstGeom>
                  </pic:spPr>
                </pic:pic>
              </a:graphicData>
            </a:graphic>
          </wp:inline>
        </w:drawing>
      </w:r>
    </w:p>
    <w:p w:rsidR="0074175C" w:rsidRDefault="0074175C" w:rsidP="00A42745"/>
    <w:p w:rsidR="00443306" w:rsidRDefault="0094546F" w:rsidP="00A42745">
      <w:r>
        <w:t>I</w:t>
      </w:r>
      <w:r w:rsidR="00A42745">
        <w:t xml:space="preserve">l ne reste plus qu'à découper vos images; remarquez comme tout est bien aligné, cela n'est pas dû au hasard, je vous rappelle que nous avons des contraintes de code CSS donc nous faisons tout pour nous faciliter la tâche. Si vous travaillez en agence, sensibiliser le directeur artistique ou le graphiste à </w:t>
      </w:r>
      <w:r w:rsidR="00534D00">
        <w:t>cet</w:t>
      </w:r>
      <w:r w:rsidR="00A42745">
        <w:t xml:space="preserve"> aspect de la production.</w:t>
      </w:r>
    </w:p>
    <w:p w:rsidR="00A42745" w:rsidRDefault="00A42745" w:rsidP="00A42745"/>
    <w:p w:rsidR="00F504BF" w:rsidRDefault="004D07C3" w:rsidP="0094546F">
      <w:pPr>
        <w:ind w:left="360"/>
      </w:pPr>
      <w:r>
        <w:rPr>
          <w:noProof/>
          <w:lang w:eastAsia="fr-FR"/>
        </w:rPr>
        <w:lastRenderedPageBreak/>
        <w:drawing>
          <wp:inline distT="0" distB="0" distL="0" distR="0" wp14:anchorId="171DE387" wp14:editId="70AE606C">
            <wp:extent cx="3781425" cy="3914775"/>
            <wp:effectExtent l="19050" t="19050" r="28575" b="2857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89C.tmp"/>
                    <pic:cNvPicPr/>
                  </pic:nvPicPr>
                  <pic:blipFill>
                    <a:blip r:embed="rId11">
                      <a:extLst>
                        <a:ext uri="{28A0092B-C50C-407E-A947-70E740481C1C}">
                          <a14:useLocalDpi xmlns:a14="http://schemas.microsoft.com/office/drawing/2010/main" val="0"/>
                        </a:ext>
                      </a:extLst>
                    </a:blip>
                    <a:stretch>
                      <a:fillRect/>
                    </a:stretch>
                  </pic:blipFill>
                  <pic:spPr>
                    <a:xfrm>
                      <a:off x="0" y="0"/>
                      <a:ext cx="3781425" cy="3914775"/>
                    </a:xfrm>
                    <a:prstGeom prst="rect">
                      <a:avLst/>
                    </a:prstGeom>
                    <a:ln>
                      <a:solidFill>
                        <a:schemeClr val="bg1">
                          <a:lumMod val="85000"/>
                        </a:schemeClr>
                      </a:solidFill>
                    </a:ln>
                  </pic:spPr>
                </pic:pic>
              </a:graphicData>
            </a:graphic>
          </wp:inline>
        </w:drawing>
      </w:r>
    </w:p>
    <w:p w:rsidR="007C4DA0" w:rsidRPr="0094546F" w:rsidRDefault="004D07C3" w:rsidP="0094546F">
      <w:pPr>
        <w:ind w:left="360"/>
      </w:pPr>
      <w:r w:rsidRPr="0094546F">
        <w:t>Voici nos images découpées et rangées dans un sous dossier newsletter de notre dossier img.</w:t>
      </w:r>
    </w:p>
    <w:p w:rsidR="004D07C3" w:rsidRPr="0094546F" w:rsidRDefault="004D07C3" w:rsidP="0094546F">
      <w:pPr>
        <w:ind w:left="360"/>
      </w:pPr>
    </w:p>
    <w:p w:rsidR="00F8475F" w:rsidRDefault="00F8475F" w:rsidP="00F8475F"/>
    <w:p w:rsidR="00F8475F" w:rsidRPr="005763B2" w:rsidRDefault="00834C0B" w:rsidP="00F8475F">
      <w:pPr>
        <w:pStyle w:val="Heading1"/>
        <w:rPr>
          <w:lang w:val="fr-FR"/>
        </w:rPr>
      </w:pPr>
      <w:bookmarkStart w:id="8" w:name="_Toc342653572"/>
      <w:r>
        <w:rPr>
          <w:lang w:val="fr-FR"/>
        </w:rPr>
        <w:t xml:space="preserve">Leçon </w:t>
      </w:r>
      <w:r w:rsidR="00381E28">
        <w:rPr>
          <w:lang w:val="fr-FR"/>
        </w:rPr>
        <w:t>3</w:t>
      </w:r>
      <w:r>
        <w:rPr>
          <w:lang w:val="fr-FR"/>
        </w:rPr>
        <w:t>:</w:t>
      </w:r>
      <w:r w:rsidR="00D838AE">
        <w:rPr>
          <w:lang w:val="fr-FR"/>
        </w:rPr>
        <w:t>L'i</w:t>
      </w:r>
      <w:r w:rsidR="00F8475F" w:rsidRPr="005763B2">
        <w:rPr>
          <w:lang w:val="fr-FR"/>
        </w:rPr>
        <w:t>ntégration</w:t>
      </w:r>
      <w:r w:rsidR="00D838AE">
        <w:rPr>
          <w:lang w:val="fr-FR"/>
        </w:rPr>
        <w:t xml:space="preserve"> de la page</w:t>
      </w:r>
      <w:bookmarkEnd w:id="8"/>
      <w:r w:rsidR="00F8475F" w:rsidRPr="005763B2">
        <w:rPr>
          <w:lang w:val="fr-FR"/>
        </w:rPr>
        <w:t xml:space="preserve"> </w:t>
      </w:r>
    </w:p>
    <w:p w:rsidR="00D601E0" w:rsidRDefault="0058450D" w:rsidP="003166F7">
      <w:r>
        <w:t>Nous procéderons comme pour l'intégration de la page Web, c'est-à-dire par étapes successives.</w:t>
      </w:r>
    </w:p>
    <w:p w:rsidR="0058450D" w:rsidRDefault="0058450D" w:rsidP="0058450D">
      <w:pPr>
        <w:pStyle w:val="Heading2"/>
      </w:pPr>
      <w:bookmarkStart w:id="9" w:name="_Toc342653573"/>
      <w:r>
        <w:t>Etape 1: le fond et le conteneur</w:t>
      </w:r>
      <w:bookmarkEnd w:id="9"/>
    </w:p>
    <w:p w:rsidR="0058450D" w:rsidRDefault="0058450D" w:rsidP="003166F7">
      <w:pPr>
        <w:rPr>
          <w:rStyle w:val="CODECar"/>
          <w:rFonts w:eastAsia="Calibri"/>
        </w:rPr>
      </w:pPr>
      <w:r>
        <w:t>De la même manière que pour le site Internet nous donnerons à nos tableaux une bordure de 1px (</w:t>
      </w:r>
      <w:r w:rsidRPr="0058450D">
        <w:rPr>
          <w:rStyle w:val="CODECar"/>
          <w:rFonts w:eastAsia="Calibri"/>
        </w:rPr>
        <w:t>border="1")</w:t>
      </w:r>
      <w:r>
        <w:t xml:space="preserve"> d'épaisseur pour visualiser notre construction. Ces derniers seront ensuite supprimés (</w:t>
      </w:r>
      <w:r w:rsidRPr="0058450D">
        <w:rPr>
          <w:rStyle w:val="CODECar"/>
          <w:rFonts w:eastAsia="Calibri"/>
        </w:rPr>
        <w:t>border="0")</w:t>
      </w:r>
      <w:r w:rsidR="0011774C">
        <w:rPr>
          <w:rStyle w:val="CODECar"/>
          <w:rFonts w:eastAsia="Calibri"/>
        </w:rPr>
        <w:t>.</w:t>
      </w:r>
    </w:p>
    <w:p w:rsidR="004D07C3" w:rsidRDefault="0011774C" w:rsidP="0011774C">
      <w:r>
        <w:t>HTML</w:t>
      </w:r>
    </w:p>
    <w:p w:rsidR="00D3468B" w:rsidRDefault="00D3468B" w:rsidP="00D3468B">
      <w:pPr>
        <w:pStyle w:val="CODE"/>
      </w:pPr>
      <w:r>
        <w:t>&lt;!DOCTYPE html PUBLIC "-//W3C//DTD XHTML 1.0 Transitional//EN" "http://www.w3.org/TR/xhtml1/DTD/xhtml1-transitional.dtd"&gt;</w:t>
      </w:r>
    </w:p>
    <w:p w:rsidR="00D3468B" w:rsidRPr="00D3468B" w:rsidRDefault="00D3468B" w:rsidP="00D3468B">
      <w:pPr>
        <w:pStyle w:val="CODE"/>
        <w:rPr>
          <w:lang w:val="en-US"/>
        </w:rPr>
      </w:pPr>
      <w:r w:rsidRPr="00D3468B">
        <w:rPr>
          <w:lang w:val="en-US"/>
        </w:rPr>
        <w:t>&lt;html xmlns="http://www.w3.org/1999/xhtml"&gt;</w:t>
      </w:r>
    </w:p>
    <w:p w:rsidR="00D3468B" w:rsidRPr="008B7D96" w:rsidRDefault="00D3468B" w:rsidP="00D3468B">
      <w:pPr>
        <w:pStyle w:val="CODE"/>
        <w:rPr>
          <w:lang w:val="en-US"/>
        </w:rPr>
      </w:pPr>
      <w:r w:rsidRPr="008B7D96">
        <w:rPr>
          <w:lang w:val="en-US"/>
        </w:rPr>
        <w:t>&lt;head&gt;</w:t>
      </w:r>
    </w:p>
    <w:p w:rsidR="00D3468B" w:rsidRPr="008B7D96" w:rsidRDefault="00D3468B" w:rsidP="00D3468B">
      <w:pPr>
        <w:pStyle w:val="CODE"/>
        <w:rPr>
          <w:lang w:val="en-US"/>
        </w:rPr>
      </w:pPr>
      <w:r w:rsidRPr="008B7D96">
        <w:rPr>
          <w:lang w:val="en-US"/>
        </w:rPr>
        <w:t>&lt;meta http-equiv="Content-Type" content="text/html; charset=utf-8" /&gt;</w:t>
      </w:r>
    </w:p>
    <w:p w:rsidR="00D3468B" w:rsidRPr="008B7D96" w:rsidRDefault="00D3468B" w:rsidP="00D3468B">
      <w:pPr>
        <w:pStyle w:val="CODE"/>
        <w:rPr>
          <w:lang w:val="en-US"/>
        </w:rPr>
      </w:pPr>
      <w:r w:rsidRPr="008B7D96">
        <w:rPr>
          <w:lang w:val="en-US"/>
        </w:rPr>
        <w:t>&lt;title&gt;Newsletter EMWeb&lt;/title&gt;</w:t>
      </w:r>
    </w:p>
    <w:p w:rsidR="00D3468B" w:rsidRPr="00D3468B" w:rsidRDefault="00D3468B" w:rsidP="00D3468B">
      <w:pPr>
        <w:pStyle w:val="CODE"/>
        <w:rPr>
          <w:lang w:val="en-US"/>
        </w:rPr>
      </w:pPr>
      <w:r w:rsidRPr="00D3468B">
        <w:rPr>
          <w:lang w:val="en-US"/>
        </w:rPr>
        <w:lastRenderedPageBreak/>
        <w:t>&lt;/head&gt;</w:t>
      </w:r>
    </w:p>
    <w:p w:rsidR="00D3468B" w:rsidRPr="00D3468B" w:rsidRDefault="00D3468B" w:rsidP="00D3468B">
      <w:pPr>
        <w:pStyle w:val="CODE"/>
        <w:rPr>
          <w:lang w:val="en-US"/>
        </w:rPr>
      </w:pPr>
    </w:p>
    <w:p w:rsidR="00D3468B" w:rsidRPr="0048131A" w:rsidRDefault="00D3468B" w:rsidP="00D3468B">
      <w:pPr>
        <w:pStyle w:val="CODE"/>
      </w:pPr>
      <w:r w:rsidRPr="0048131A">
        <w:t>&lt;body</w:t>
      </w:r>
      <w:r w:rsidR="00AD4FAC" w:rsidRPr="0048131A">
        <w:t xml:space="preserve"> style="margin:0"</w:t>
      </w:r>
      <w:r w:rsidRPr="0048131A">
        <w:t>&gt;</w:t>
      </w:r>
    </w:p>
    <w:p w:rsidR="00D3468B" w:rsidRPr="0048131A" w:rsidRDefault="00D3468B" w:rsidP="00D3468B">
      <w:pPr>
        <w:pStyle w:val="CODE"/>
      </w:pPr>
      <w:r w:rsidRPr="0048131A">
        <w:t>&lt;!-- ////////////// fond du site ////////////// --&gt;</w:t>
      </w:r>
    </w:p>
    <w:p w:rsidR="00D3468B" w:rsidRPr="00D3468B" w:rsidRDefault="00D3468B" w:rsidP="00D3468B">
      <w:pPr>
        <w:pStyle w:val="CODE"/>
        <w:rPr>
          <w:lang w:val="en-US"/>
        </w:rPr>
      </w:pPr>
      <w:r w:rsidRPr="00D3468B">
        <w:rPr>
          <w:lang w:val="en-US"/>
        </w:rPr>
        <w:t>&lt;table width="100%" border="1" cellspacing="0" cellpadding="0" bgcolor="#FFEDDD"&gt;</w:t>
      </w:r>
    </w:p>
    <w:p w:rsidR="00D3468B" w:rsidRPr="00D3468B" w:rsidRDefault="00D3468B" w:rsidP="00D3468B">
      <w:pPr>
        <w:pStyle w:val="CODE"/>
        <w:rPr>
          <w:lang w:val="en-US"/>
        </w:rPr>
      </w:pPr>
      <w:r w:rsidRPr="00D3468B">
        <w:rPr>
          <w:lang w:val="en-US"/>
        </w:rPr>
        <w:t xml:space="preserve">  &lt;tr&gt;</w:t>
      </w:r>
    </w:p>
    <w:p w:rsidR="00D3468B" w:rsidRDefault="00D3468B" w:rsidP="00D3468B">
      <w:pPr>
        <w:pStyle w:val="CODE"/>
        <w:rPr>
          <w:lang w:val="en-US"/>
        </w:rPr>
      </w:pPr>
      <w:r w:rsidRPr="00D3468B">
        <w:rPr>
          <w:lang w:val="en-US"/>
        </w:rPr>
        <w:t xml:space="preserve">    &lt;td&gt;</w:t>
      </w:r>
    </w:p>
    <w:p w:rsidR="00B6477D" w:rsidRPr="00D3468B" w:rsidRDefault="00B6477D" w:rsidP="00D3468B">
      <w:pPr>
        <w:pStyle w:val="CODE"/>
        <w:rPr>
          <w:lang w:val="en-US"/>
        </w:rPr>
      </w:pPr>
    </w:p>
    <w:p w:rsidR="00D3468B" w:rsidRPr="00D3468B" w:rsidRDefault="00D3468B" w:rsidP="00D3468B">
      <w:pPr>
        <w:pStyle w:val="CODE"/>
        <w:rPr>
          <w:lang w:val="en-US"/>
        </w:rPr>
      </w:pPr>
      <w:r w:rsidRPr="00D3468B">
        <w:rPr>
          <w:lang w:val="en-US"/>
        </w:rPr>
        <w:t xml:space="preserve">    &lt;!-- ////////////// conteneur principal ////////////// --&gt;</w:t>
      </w:r>
    </w:p>
    <w:p w:rsidR="00D3468B" w:rsidRPr="00D3468B" w:rsidRDefault="00D3468B" w:rsidP="00D3468B">
      <w:pPr>
        <w:pStyle w:val="CODE"/>
        <w:rPr>
          <w:lang w:val="en-US"/>
        </w:rPr>
      </w:pPr>
      <w:r w:rsidRPr="00D3468B">
        <w:rPr>
          <w:lang w:val="en-US"/>
        </w:rPr>
        <w:t xml:space="preserve">    &lt;table width="785" border="1" cellspacing="0" cellpadding="0" align="center" bgcolor="#FFFFFF"&gt;</w:t>
      </w:r>
    </w:p>
    <w:p w:rsidR="00D3468B" w:rsidRDefault="00D3468B" w:rsidP="00D3468B">
      <w:pPr>
        <w:pStyle w:val="CODE"/>
      </w:pPr>
      <w:r w:rsidRPr="00D3468B">
        <w:rPr>
          <w:lang w:val="en-US"/>
        </w:rPr>
        <w:t xml:space="preserve">      </w:t>
      </w:r>
      <w:r>
        <w:t>&lt;tr&gt;</w:t>
      </w:r>
    </w:p>
    <w:p w:rsidR="00D3468B" w:rsidRDefault="00D3468B" w:rsidP="00D3468B">
      <w:pPr>
        <w:pStyle w:val="CODE"/>
      </w:pPr>
      <w:r>
        <w:t xml:space="preserve">        &lt;!-- bordure gauche  --&gt;</w:t>
      </w:r>
    </w:p>
    <w:p w:rsidR="00D3468B" w:rsidRDefault="00D3468B" w:rsidP="00D3468B">
      <w:pPr>
        <w:pStyle w:val="CODE"/>
      </w:pPr>
      <w:r>
        <w:t xml:space="preserve">        &lt;td width="30"&gt;&amp;nbsp;&lt;/td&gt;</w:t>
      </w:r>
    </w:p>
    <w:p w:rsidR="00D3468B" w:rsidRDefault="00D3468B" w:rsidP="00D3468B">
      <w:pPr>
        <w:pStyle w:val="CODE"/>
      </w:pPr>
      <w:r>
        <w:t xml:space="preserve">        &lt;!-- la newsletter  --&gt;</w:t>
      </w:r>
    </w:p>
    <w:p w:rsidR="00D3468B" w:rsidRPr="00D3468B" w:rsidRDefault="00D3468B" w:rsidP="00D3468B">
      <w:pPr>
        <w:pStyle w:val="CODE"/>
        <w:rPr>
          <w:lang w:val="en-US"/>
        </w:rPr>
      </w:pPr>
      <w:r>
        <w:t xml:space="preserve">        </w:t>
      </w:r>
      <w:r w:rsidRPr="00D3468B">
        <w:rPr>
          <w:lang w:val="en-US"/>
        </w:rPr>
        <w:t>&lt;td width="725"&gt;&amp;nbsp;&lt;/td&gt;</w:t>
      </w:r>
    </w:p>
    <w:p w:rsidR="00D3468B" w:rsidRPr="00D3468B" w:rsidRDefault="00D3468B" w:rsidP="00D3468B">
      <w:pPr>
        <w:pStyle w:val="CODE"/>
        <w:rPr>
          <w:lang w:val="en-US"/>
        </w:rPr>
      </w:pPr>
      <w:r w:rsidRPr="00D3468B">
        <w:rPr>
          <w:lang w:val="en-US"/>
        </w:rPr>
        <w:t xml:space="preserve">        &lt;!-- bordure droite  --&gt;</w:t>
      </w:r>
    </w:p>
    <w:p w:rsidR="00D3468B" w:rsidRPr="00D3468B" w:rsidRDefault="00D3468B" w:rsidP="00D3468B">
      <w:pPr>
        <w:pStyle w:val="CODE"/>
        <w:rPr>
          <w:lang w:val="en-US"/>
        </w:rPr>
      </w:pPr>
      <w:r w:rsidRPr="00D3468B">
        <w:rPr>
          <w:lang w:val="en-US"/>
        </w:rPr>
        <w:t xml:space="preserve">        &lt;td width="30"&gt;&amp;nbsp;&lt;/td&gt;</w:t>
      </w:r>
    </w:p>
    <w:p w:rsidR="00D3468B" w:rsidRPr="0048131A" w:rsidRDefault="00D3468B" w:rsidP="00D3468B">
      <w:pPr>
        <w:pStyle w:val="CODE"/>
        <w:rPr>
          <w:lang w:val="en-US"/>
        </w:rPr>
      </w:pPr>
      <w:r w:rsidRPr="00D3468B">
        <w:rPr>
          <w:lang w:val="en-US"/>
        </w:rPr>
        <w:t xml:space="preserve">      </w:t>
      </w:r>
      <w:r w:rsidRPr="0048131A">
        <w:rPr>
          <w:lang w:val="en-US"/>
        </w:rPr>
        <w:t>&lt;/tr&gt;</w:t>
      </w:r>
    </w:p>
    <w:p w:rsidR="00D3468B" w:rsidRDefault="00D3468B" w:rsidP="00D3468B">
      <w:pPr>
        <w:pStyle w:val="CODE"/>
      </w:pPr>
      <w:r w:rsidRPr="0048131A">
        <w:rPr>
          <w:lang w:val="en-US"/>
        </w:rPr>
        <w:t xml:space="preserve">    </w:t>
      </w:r>
      <w:r>
        <w:t>&lt;/table&gt;</w:t>
      </w:r>
    </w:p>
    <w:p w:rsidR="00D3468B" w:rsidRDefault="00D3468B" w:rsidP="00D3468B">
      <w:pPr>
        <w:pStyle w:val="CODE"/>
      </w:pPr>
      <w:r>
        <w:t xml:space="preserve">    &lt;!-- ////////////// fin conteneur principal ///////// --&gt;</w:t>
      </w:r>
    </w:p>
    <w:p w:rsidR="00B6477D" w:rsidRDefault="00B6477D" w:rsidP="00D3468B">
      <w:pPr>
        <w:pStyle w:val="CODE"/>
      </w:pPr>
    </w:p>
    <w:p w:rsidR="00D3468B" w:rsidRDefault="00D3468B" w:rsidP="00D3468B">
      <w:pPr>
        <w:pStyle w:val="CODE"/>
      </w:pPr>
      <w:r>
        <w:t xml:space="preserve">    &lt;/td&gt;</w:t>
      </w:r>
    </w:p>
    <w:p w:rsidR="00D3468B" w:rsidRDefault="00D3468B" w:rsidP="00D3468B">
      <w:pPr>
        <w:pStyle w:val="CODE"/>
      </w:pPr>
      <w:r>
        <w:t xml:space="preserve">  &lt;/tr&gt;</w:t>
      </w:r>
    </w:p>
    <w:p w:rsidR="00D3468B" w:rsidRDefault="00D3468B" w:rsidP="00D3468B">
      <w:pPr>
        <w:pStyle w:val="CODE"/>
      </w:pPr>
      <w:r>
        <w:t>&lt;/table&gt;</w:t>
      </w:r>
    </w:p>
    <w:p w:rsidR="00D3468B" w:rsidRDefault="00D3468B" w:rsidP="00D3468B">
      <w:pPr>
        <w:pStyle w:val="CODE"/>
      </w:pPr>
      <w:r>
        <w:t>&lt;!-- ////////////// fin fond du site ////////// --&gt;</w:t>
      </w:r>
    </w:p>
    <w:p w:rsidR="00D3468B" w:rsidRDefault="00D3468B" w:rsidP="00D3468B">
      <w:pPr>
        <w:pStyle w:val="CODE"/>
      </w:pPr>
      <w:r>
        <w:t>&lt;/body&gt;</w:t>
      </w:r>
    </w:p>
    <w:p w:rsidR="0011774C" w:rsidRDefault="00D3468B" w:rsidP="00D3468B">
      <w:pPr>
        <w:pStyle w:val="CODE"/>
      </w:pPr>
      <w:r>
        <w:t>&lt;/html&gt;</w:t>
      </w:r>
    </w:p>
    <w:p w:rsidR="004D07C3" w:rsidRDefault="004D07C3" w:rsidP="003166F7"/>
    <w:p w:rsidR="004D07C3" w:rsidRDefault="00D3468B" w:rsidP="003166F7">
      <w:r>
        <w:t>Comme vous le remarquez tout est fai</w:t>
      </w:r>
      <w:r w:rsidR="00B6477D">
        <w:t>t en HTML, pas une trace de CSS.</w:t>
      </w:r>
      <w:r w:rsidR="0094546F">
        <w:t xml:space="preserve"> Oups pardon, sauf le petit margin:0 du body.</w:t>
      </w:r>
    </w:p>
    <w:p w:rsidR="00D3468B" w:rsidRDefault="00D3468B" w:rsidP="003166F7">
      <w:r>
        <w:t>De plus je vous conseille fortement de commenter vos fichiers car à force d'inclure des tableaux dans des tableaux, il arrive souvent qu'on ne sache plus ou on en est!</w:t>
      </w:r>
    </w:p>
    <w:p w:rsidR="001D2260" w:rsidRDefault="001D2260" w:rsidP="001D2260">
      <w:r>
        <w:t>Résultat dans un navigateur:</w:t>
      </w:r>
    </w:p>
    <w:p w:rsidR="00D3468B" w:rsidRDefault="00D3468B" w:rsidP="003166F7">
      <w:r>
        <w:rPr>
          <w:noProof/>
          <w:lang w:eastAsia="fr-FR"/>
        </w:rPr>
        <w:drawing>
          <wp:inline distT="0" distB="0" distL="0" distR="0" wp14:anchorId="7E1E6AE8" wp14:editId="6FF850D2">
            <wp:extent cx="5760720" cy="147955"/>
            <wp:effectExtent l="0" t="0" r="0" b="4445"/>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8A4.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47955"/>
                    </a:xfrm>
                    <a:prstGeom prst="rect">
                      <a:avLst/>
                    </a:prstGeom>
                  </pic:spPr>
                </pic:pic>
              </a:graphicData>
            </a:graphic>
          </wp:inline>
        </w:drawing>
      </w:r>
    </w:p>
    <w:p w:rsidR="004D07C3" w:rsidRDefault="00D3468B" w:rsidP="003166F7">
      <w:r>
        <w:t xml:space="preserve">Rien d'extraordinaire, un tableau centré avec dimensions fixes avec un fond blanc dans un tableau à largeur variable avec </w:t>
      </w:r>
      <w:r w:rsidR="0094546F">
        <w:t xml:space="preserve">un </w:t>
      </w:r>
      <w:r>
        <w:t>fond de couleur.</w:t>
      </w:r>
    </w:p>
    <w:p w:rsidR="00D3468B" w:rsidRDefault="00D3468B" w:rsidP="003166F7"/>
    <w:p w:rsidR="00D3468B" w:rsidRDefault="00D3468B" w:rsidP="00D3468B">
      <w:pPr>
        <w:pStyle w:val="Heading2"/>
      </w:pPr>
      <w:bookmarkStart w:id="10" w:name="_Toc342653574"/>
      <w:r>
        <w:t>Etape 2: le header</w:t>
      </w:r>
      <w:bookmarkEnd w:id="10"/>
    </w:p>
    <w:p w:rsidR="001B0730" w:rsidRDefault="001B0730" w:rsidP="003166F7">
      <w:r>
        <w:t>HTML à placer dans la colonne</w:t>
      </w:r>
      <w:r w:rsidR="00AA6210">
        <w:t xml:space="preserve"> &lt;td&gt;</w:t>
      </w:r>
      <w:r>
        <w:t xml:space="preserve"> </w:t>
      </w:r>
      <w:r w:rsidR="00AA6210">
        <w:t xml:space="preserve">"la </w:t>
      </w:r>
      <w:r>
        <w:t>newsletter</w:t>
      </w:r>
      <w:r w:rsidR="00AA6210">
        <w:t>"</w:t>
      </w:r>
    </w:p>
    <w:p w:rsidR="0047334B" w:rsidRPr="0047334B" w:rsidRDefault="0047334B" w:rsidP="0047334B">
      <w:pPr>
        <w:pStyle w:val="CODE"/>
      </w:pPr>
      <w:r w:rsidRPr="0047334B">
        <w:t>&lt;!-- la newsletter  --&gt;</w:t>
      </w:r>
    </w:p>
    <w:p w:rsidR="0047334B" w:rsidRPr="0047334B" w:rsidRDefault="0047334B" w:rsidP="0047334B">
      <w:pPr>
        <w:pStyle w:val="CODE"/>
      </w:pPr>
      <w:r w:rsidRPr="0047334B">
        <w:t>&lt;td width="725"&gt;</w:t>
      </w:r>
    </w:p>
    <w:p w:rsidR="0047334B" w:rsidRPr="0047334B" w:rsidRDefault="0047334B" w:rsidP="0047334B">
      <w:pPr>
        <w:pStyle w:val="CODE"/>
      </w:pPr>
      <w:r w:rsidRPr="0047334B">
        <w:t xml:space="preserve">        </w:t>
      </w:r>
    </w:p>
    <w:p w:rsidR="0047334B" w:rsidRPr="0047334B" w:rsidRDefault="0047334B" w:rsidP="008B7D96">
      <w:pPr>
        <w:pStyle w:val="CODE"/>
        <w:ind w:left="708"/>
      </w:pPr>
      <w:r w:rsidRPr="0047334B">
        <w:t>&lt;!-- texte: si vous  visualisez pas ... --&gt;</w:t>
      </w:r>
      <w:r w:rsidRPr="0047334B">
        <w:tab/>
      </w:r>
    </w:p>
    <w:p w:rsidR="0047334B" w:rsidRPr="0047334B" w:rsidRDefault="0047334B" w:rsidP="008B7D96">
      <w:pPr>
        <w:pStyle w:val="CODE"/>
        <w:ind w:left="708"/>
        <w:rPr>
          <w:lang w:val="en-US"/>
        </w:rPr>
      </w:pPr>
      <w:r w:rsidRPr="0047334B">
        <w:rPr>
          <w:lang w:val="en-US"/>
        </w:rPr>
        <w:t>&lt;table width="100%" border="0" cellspacing="0" cellpadding="0"&gt;</w:t>
      </w:r>
    </w:p>
    <w:p w:rsidR="0047334B" w:rsidRPr="0047334B" w:rsidRDefault="0047334B" w:rsidP="008B7D96">
      <w:pPr>
        <w:pStyle w:val="CODE"/>
        <w:ind w:left="916"/>
        <w:rPr>
          <w:lang w:val="en-US"/>
        </w:rPr>
      </w:pPr>
      <w:r w:rsidRPr="0047334B">
        <w:rPr>
          <w:lang w:val="en-US"/>
        </w:rPr>
        <w:t>&lt;tr&gt;</w:t>
      </w:r>
    </w:p>
    <w:p w:rsidR="0047334B" w:rsidRPr="0047334B" w:rsidRDefault="0047334B" w:rsidP="008B7D96">
      <w:pPr>
        <w:pStyle w:val="CODE"/>
        <w:ind w:left="1416"/>
        <w:rPr>
          <w:lang w:val="en-US"/>
        </w:rPr>
      </w:pPr>
      <w:r w:rsidRPr="0047334B">
        <w:rPr>
          <w:lang w:val="en-US"/>
        </w:rPr>
        <w:lastRenderedPageBreak/>
        <w:t>&lt;td align="center"&gt;</w:t>
      </w:r>
    </w:p>
    <w:p w:rsidR="0047334B" w:rsidRPr="0047334B" w:rsidRDefault="0047334B" w:rsidP="008B7D96">
      <w:pPr>
        <w:pStyle w:val="CODE"/>
        <w:ind w:left="1416"/>
        <w:rPr>
          <w:lang w:val="en-US"/>
        </w:rPr>
      </w:pPr>
      <w:r w:rsidRPr="0047334B">
        <w:rPr>
          <w:lang w:val="en-US"/>
        </w:rPr>
        <w:t>&lt;font face="Trebuchet MS, Arial, Helvetica, sans-serif" color="504742" size="1"&gt;</w:t>
      </w:r>
    </w:p>
    <w:p w:rsidR="0047334B" w:rsidRPr="0047334B" w:rsidRDefault="0047334B" w:rsidP="008B7D96">
      <w:pPr>
        <w:pStyle w:val="CODE"/>
        <w:ind w:left="1416"/>
      </w:pPr>
      <w:r w:rsidRPr="0047334B">
        <w:t>Si vous ne voyez pas correctement cet email, veuillez &lt;/font&gt;&lt;a href="#"&gt;</w:t>
      </w:r>
    </w:p>
    <w:p w:rsidR="0047334B" w:rsidRPr="0047334B" w:rsidRDefault="0047334B" w:rsidP="008B7D96">
      <w:pPr>
        <w:pStyle w:val="CODE"/>
        <w:ind w:left="1416"/>
      </w:pPr>
      <w:r w:rsidRPr="0047334B">
        <w:t>&lt;font face="Trebuchet MS, Arial, Helvetica, sans-serif" color="504742" size="1"&gt;cliquer ici&lt;/font&gt;&lt;/a&gt;</w:t>
      </w:r>
    </w:p>
    <w:p w:rsidR="0047334B" w:rsidRPr="0047334B" w:rsidRDefault="0047334B" w:rsidP="008B7D96">
      <w:pPr>
        <w:pStyle w:val="CODE"/>
        <w:ind w:left="1416"/>
      </w:pPr>
      <w:r w:rsidRPr="0047334B">
        <w:t>&lt;/td&gt;</w:t>
      </w:r>
    </w:p>
    <w:p w:rsidR="0047334B" w:rsidRPr="0047334B" w:rsidRDefault="0047334B" w:rsidP="008B7D96">
      <w:pPr>
        <w:pStyle w:val="CODE"/>
        <w:ind w:left="916"/>
      </w:pPr>
      <w:r w:rsidRPr="0047334B">
        <w:t>&lt;/tr&gt;</w:t>
      </w:r>
    </w:p>
    <w:p w:rsidR="0047334B" w:rsidRPr="0047334B" w:rsidRDefault="0047334B" w:rsidP="008B7D96">
      <w:pPr>
        <w:pStyle w:val="CODE"/>
        <w:ind w:left="708"/>
      </w:pPr>
      <w:r w:rsidRPr="0047334B">
        <w:t>&lt;/table&gt;</w:t>
      </w:r>
    </w:p>
    <w:p w:rsidR="0047334B" w:rsidRPr="0047334B" w:rsidRDefault="0047334B" w:rsidP="0047334B">
      <w:pPr>
        <w:pStyle w:val="CODE"/>
      </w:pPr>
      <w:r w:rsidRPr="0047334B">
        <w:t xml:space="preserve">            </w:t>
      </w:r>
    </w:p>
    <w:p w:rsidR="0047334B" w:rsidRPr="0047334B" w:rsidRDefault="0047334B" w:rsidP="0047334B">
      <w:pPr>
        <w:pStyle w:val="CODE"/>
      </w:pPr>
      <w:r w:rsidRPr="0047334B">
        <w:t xml:space="preserve">     &lt;!-- ligne horizontale rouge  --&gt;</w:t>
      </w:r>
    </w:p>
    <w:p w:rsidR="0047334B" w:rsidRPr="0047334B" w:rsidRDefault="0047334B" w:rsidP="0047334B">
      <w:pPr>
        <w:pStyle w:val="CODE"/>
      </w:pPr>
      <w:r w:rsidRPr="0047334B">
        <w:t xml:space="preserve">     &lt;!-- une image gif transparent est utilisé pour </w:t>
      </w:r>
      <w:r w:rsidR="008B7D96">
        <w:t>l</w:t>
      </w:r>
      <w:r w:rsidRPr="0047334B">
        <w:t xml:space="preserve">es espaces verticaux </w:t>
      </w:r>
      <w:r w:rsidR="008B7D96">
        <w:t xml:space="preserve">et les lignes horizontales </w:t>
      </w:r>
      <w:r w:rsidRPr="0047334B">
        <w:t>--&gt;</w:t>
      </w:r>
    </w:p>
    <w:p w:rsidR="0047334B" w:rsidRPr="0047334B" w:rsidRDefault="0047334B" w:rsidP="008B7D96">
      <w:pPr>
        <w:pStyle w:val="CODE"/>
        <w:ind w:left="708"/>
        <w:rPr>
          <w:lang w:val="en-US"/>
        </w:rPr>
      </w:pPr>
      <w:r w:rsidRPr="0047334B">
        <w:rPr>
          <w:lang w:val="en-US"/>
        </w:rPr>
        <w:t>&lt;table width="100%" border="0" cellspacing="0" cellpadding="0"&gt;</w:t>
      </w:r>
    </w:p>
    <w:p w:rsidR="0047334B" w:rsidRPr="0047334B" w:rsidRDefault="0047334B" w:rsidP="008B7D96">
      <w:pPr>
        <w:pStyle w:val="CODE"/>
        <w:ind w:left="916"/>
        <w:rPr>
          <w:lang w:val="en-US"/>
        </w:rPr>
      </w:pPr>
      <w:r w:rsidRPr="0047334B">
        <w:rPr>
          <w:lang w:val="en-US"/>
        </w:rPr>
        <w:t>&lt;tr&gt;</w:t>
      </w:r>
    </w:p>
    <w:p w:rsidR="0047334B" w:rsidRPr="0047334B" w:rsidRDefault="0047334B" w:rsidP="008B7D96">
      <w:pPr>
        <w:pStyle w:val="CODE"/>
        <w:ind w:left="1416"/>
        <w:rPr>
          <w:lang w:val="en-US"/>
        </w:rPr>
      </w:pPr>
      <w:r w:rsidRPr="0047334B">
        <w:rPr>
          <w:lang w:val="en-US"/>
        </w:rPr>
        <w:t>&lt;td bgcolor="#E5322D"&gt;&lt;img src="img/newsletter/pix-transparent.gif" width="1" height="1" /&gt;&lt;/td&gt;</w:t>
      </w:r>
    </w:p>
    <w:p w:rsidR="0047334B" w:rsidRPr="008B7D96" w:rsidRDefault="0047334B" w:rsidP="008B7D96">
      <w:pPr>
        <w:pStyle w:val="CODE"/>
        <w:ind w:left="916"/>
      </w:pPr>
      <w:r w:rsidRPr="008B7D96">
        <w:t xml:space="preserve">&lt;/tr&gt;              </w:t>
      </w:r>
    </w:p>
    <w:p w:rsidR="0047334B" w:rsidRPr="008B7D96" w:rsidRDefault="0047334B" w:rsidP="008B7D96">
      <w:pPr>
        <w:pStyle w:val="CODE"/>
        <w:ind w:left="708"/>
      </w:pPr>
      <w:r w:rsidRPr="008B7D96">
        <w:t>&lt;/table&gt;</w:t>
      </w:r>
    </w:p>
    <w:p w:rsidR="008B7D96" w:rsidRPr="0047334B" w:rsidRDefault="0047334B" w:rsidP="008B7D96">
      <w:pPr>
        <w:pStyle w:val="CODE"/>
      </w:pPr>
      <w:r w:rsidRPr="008B7D96">
        <w:t xml:space="preserve">      </w:t>
      </w:r>
      <w:r w:rsidR="008B7D96" w:rsidRPr="0047334B">
        <w:t>&lt;!</w:t>
      </w:r>
      <w:r w:rsidR="008B7D96">
        <w:t xml:space="preserve">—fin </w:t>
      </w:r>
      <w:r w:rsidR="008B7D96" w:rsidRPr="0047334B">
        <w:t>ligne horizontale rouge  --&gt;</w:t>
      </w:r>
    </w:p>
    <w:p w:rsidR="0047334B" w:rsidRPr="008B7D96" w:rsidRDefault="0047334B" w:rsidP="0047334B">
      <w:pPr>
        <w:pStyle w:val="CODE"/>
      </w:pPr>
      <w:r w:rsidRPr="008B7D96">
        <w:t xml:space="preserve">      </w:t>
      </w:r>
    </w:p>
    <w:p w:rsidR="0047334B" w:rsidRPr="0048131A" w:rsidRDefault="0047334B" w:rsidP="008B7D96">
      <w:pPr>
        <w:pStyle w:val="CODE"/>
        <w:tabs>
          <w:tab w:val="clear" w:pos="916"/>
          <w:tab w:val="left" w:pos="709"/>
        </w:tabs>
        <w:ind w:left="708"/>
        <w:rPr>
          <w:lang w:val="en-US"/>
        </w:rPr>
      </w:pPr>
      <w:r w:rsidRPr="0048131A">
        <w:rPr>
          <w:lang w:val="en-US"/>
        </w:rPr>
        <w:t>&lt;!-- espace verticale --&gt;</w:t>
      </w:r>
    </w:p>
    <w:p w:rsidR="0047334B" w:rsidRPr="0047334B" w:rsidRDefault="0047334B" w:rsidP="008B7D96">
      <w:pPr>
        <w:pStyle w:val="CODE"/>
        <w:tabs>
          <w:tab w:val="clear" w:pos="916"/>
          <w:tab w:val="left" w:pos="709"/>
        </w:tabs>
        <w:ind w:left="708"/>
        <w:rPr>
          <w:lang w:val="en-US"/>
        </w:rPr>
      </w:pPr>
      <w:r w:rsidRPr="0047334B">
        <w:rPr>
          <w:lang w:val="en-US"/>
        </w:rPr>
        <w:t>&lt;table width="100%" border="0" cellspacing="0" cellpadding="0"&gt;</w:t>
      </w:r>
    </w:p>
    <w:p w:rsidR="0047334B" w:rsidRPr="0047334B" w:rsidRDefault="0047334B" w:rsidP="008B7D96">
      <w:pPr>
        <w:pStyle w:val="CODE"/>
        <w:tabs>
          <w:tab w:val="clear" w:pos="916"/>
          <w:tab w:val="left" w:pos="709"/>
        </w:tabs>
        <w:ind w:left="1416"/>
        <w:rPr>
          <w:lang w:val="en-US"/>
        </w:rPr>
      </w:pPr>
      <w:r w:rsidRPr="0047334B">
        <w:rPr>
          <w:lang w:val="en-US"/>
        </w:rPr>
        <w:t>&lt;tr&gt;</w:t>
      </w:r>
    </w:p>
    <w:p w:rsidR="0047334B" w:rsidRPr="0047334B" w:rsidRDefault="0047334B" w:rsidP="008B7D96">
      <w:pPr>
        <w:pStyle w:val="CODE"/>
        <w:tabs>
          <w:tab w:val="clear" w:pos="916"/>
          <w:tab w:val="left" w:pos="709"/>
        </w:tabs>
        <w:ind w:left="1832"/>
        <w:rPr>
          <w:lang w:val="en-US"/>
        </w:rPr>
      </w:pPr>
      <w:r w:rsidRPr="0047334B">
        <w:rPr>
          <w:lang w:val="en-US"/>
        </w:rPr>
        <w:t>&lt;td&gt;&lt;img src="img/newsletter/pix-transparent.gif" width="1" height="10" /&gt;&lt;/td&gt;</w:t>
      </w:r>
    </w:p>
    <w:p w:rsidR="0047334B" w:rsidRPr="0047334B" w:rsidRDefault="0047334B" w:rsidP="008B7D96">
      <w:pPr>
        <w:pStyle w:val="CODE"/>
        <w:tabs>
          <w:tab w:val="clear" w:pos="916"/>
          <w:tab w:val="left" w:pos="709"/>
        </w:tabs>
        <w:ind w:left="1416"/>
      </w:pPr>
      <w:r w:rsidRPr="0047334B">
        <w:t>&lt;/tr&gt;</w:t>
      </w:r>
    </w:p>
    <w:p w:rsidR="0047334B" w:rsidRPr="0047334B" w:rsidRDefault="0047334B" w:rsidP="008B7D96">
      <w:pPr>
        <w:pStyle w:val="CODE"/>
        <w:tabs>
          <w:tab w:val="clear" w:pos="916"/>
          <w:tab w:val="left" w:pos="709"/>
        </w:tabs>
        <w:ind w:left="708"/>
      </w:pPr>
      <w:r w:rsidRPr="0047334B">
        <w:t>&lt;/table&gt;</w:t>
      </w:r>
    </w:p>
    <w:p w:rsidR="0047334B" w:rsidRPr="0047334B" w:rsidRDefault="0047334B" w:rsidP="008B7D96">
      <w:pPr>
        <w:pStyle w:val="CODE"/>
        <w:tabs>
          <w:tab w:val="clear" w:pos="916"/>
          <w:tab w:val="left" w:pos="709"/>
        </w:tabs>
        <w:ind w:left="708"/>
      </w:pPr>
      <w:r w:rsidRPr="0047334B">
        <w:t>&lt;!-- fin espace verticale --&gt;</w:t>
      </w:r>
    </w:p>
    <w:p w:rsidR="0047334B" w:rsidRPr="0047334B" w:rsidRDefault="0047334B" w:rsidP="0047334B">
      <w:pPr>
        <w:pStyle w:val="CODE"/>
      </w:pPr>
      <w:r w:rsidRPr="0047334B">
        <w:t xml:space="preserve">            </w:t>
      </w:r>
    </w:p>
    <w:p w:rsidR="0047334B" w:rsidRPr="008B7D96" w:rsidRDefault="0047334B" w:rsidP="008B7D96">
      <w:pPr>
        <w:pStyle w:val="CODE"/>
        <w:ind w:left="708"/>
        <w:rPr>
          <w:lang w:val="en-US"/>
        </w:rPr>
      </w:pPr>
      <w:r w:rsidRPr="008B7D96">
        <w:rPr>
          <w:lang w:val="en-US"/>
        </w:rPr>
        <w:t>&lt;!-- logo + menu --&gt;</w:t>
      </w:r>
    </w:p>
    <w:p w:rsidR="0047334B" w:rsidRPr="0047334B" w:rsidRDefault="0047334B" w:rsidP="008B7D96">
      <w:pPr>
        <w:pStyle w:val="CODE"/>
        <w:ind w:left="708"/>
        <w:rPr>
          <w:lang w:val="en-US"/>
        </w:rPr>
      </w:pPr>
      <w:r w:rsidRPr="0047334B">
        <w:rPr>
          <w:lang w:val="en-US"/>
        </w:rPr>
        <w:t>&lt;table width="100%" border="0" cellspacing="0" cellpadding="0"&gt;</w:t>
      </w:r>
    </w:p>
    <w:p w:rsidR="0047334B" w:rsidRPr="0047334B" w:rsidRDefault="0047334B" w:rsidP="008B7D96">
      <w:pPr>
        <w:pStyle w:val="CODE"/>
        <w:ind w:left="916"/>
        <w:rPr>
          <w:lang w:val="en-US"/>
        </w:rPr>
      </w:pPr>
      <w:r w:rsidRPr="0047334B">
        <w:rPr>
          <w:lang w:val="en-US"/>
        </w:rPr>
        <w:t>&lt;tr&gt;</w:t>
      </w:r>
    </w:p>
    <w:p w:rsidR="0047334B" w:rsidRPr="0047334B" w:rsidRDefault="0047334B" w:rsidP="008B7D96">
      <w:pPr>
        <w:pStyle w:val="CODE"/>
        <w:ind w:left="1416"/>
        <w:rPr>
          <w:lang w:val="en-US"/>
        </w:rPr>
      </w:pPr>
      <w:r w:rsidRPr="0047334B">
        <w:rPr>
          <w:lang w:val="en-US"/>
        </w:rPr>
        <w:t>&lt;td width="236"&gt;</w:t>
      </w:r>
    </w:p>
    <w:p w:rsidR="0047334B" w:rsidRDefault="0047334B" w:rsidP="008B7D96">
      <w:pPr>
        <w:pStyle w:val="CODE"/>
        <w:ind w:left="1416"/>
        <w:rPr>
          <w:lang w:val="en-US"/>
        </w:rPr>
      </w:pPr>
      <w:r w:rsidRPr="0047334B">
        <w:rPr>
          <w:lang w:val="en-US"/>
        </w:rPr>
        <w:t>&lt;a href="http://www.emweb.fr/"&gt;&lt;img src="img/newsletter/logo-emweb.jpg" width="236" height="96" border="0"</w:t>
      </w:r>
      <w:r w:rsidR="00DB3399">
        <w:rPr>
          <w:lang w:val="en-US"/>
        </w:rPr>
        <w:t xml:space="preserve"> </w:t>
      </w:r>
      <w:r w:rsidR="00DB3399" w:rsidRPr="00DB3399">
        <w:rPr>
          <w:lang w:val="en-US"/>
        </w:rPr>
        <w:t>alt="EMWeb L'école des métiers du Web"</w:t>
      </w:r>
      <w:r w:rsidRPr="0047334B">
        <w:rPr>
          <w:lang w:val="en-US"/>
        </w:rPr>
        <w:t xml:space="preserve"> /&gt;&lt;/a&gt;&lt;/td&gt;</w:t>
      </w:r>
    </w:p>
    <w:p w:rsidR="00EA28F2" w:rsidRPr="0047334B" w:rsidRDefault="00EA28F2" w:rsidP="008B7D96">
      <w:pPr>
        <w:pStyle w:val="CODE"/>
        <w:ind w:left="1416"/>
        <w:rPr>
          <w:lang w:val="en-US"/>
        </w:rPr>
      </w:pPr>
    </w:p>
    <w:p w:rsidR="0047334B" w:rsidRPr="0047334B" w:rsidRDefault="0047334B" w:rsidP="008B7D96">
      <w:pPr>
        <w:pStyle w:val="CODE"/>
        <w:ind w:left="1416"/>
      </w:pPr>
      <w:r w:rsidRPr="0047334B">
        <w:t xml:space="preserve">&lt;!-- menu avec l'image de fond --&gt;                </w:t>
      </w:r>
    </w:p>
    <w:p w:rsidR="0047334B" w:rsidRPr="0047334B" w:rsidRDefault="0047334B" w:rsidP="008B7D96">
      <w:pPr>
        <w:pStyle w:val="CODE"/>
        <w:ind w:left="1416"/>
        <w:rPr>
          <w:lang w:val="en-US"/>
        </w:rPr>
      </w:pPr>
      <w:r w:rsidRPr="0047334B">
        <w:rPr>
          <w:lang w:val="en-US"/>
        </w:rPr>
        <w:t>&lt;td background="img/newsletter/fond-menu.jpg"&gt;</w:t>
      </w:r>
    </w:p>
    <w:p w:rsidR="0047334B" w:rsidRPr="0047334B" w:rsidRDefault="0047334B" w:rsidP="008B7D96">
      <w:pPr>
        <w:pStyle w:val="CODE"/>
        <w:ind w:left="1416"/>
        <w:rPr>
          <w:lang w:val="en-US"/>
        </w:rPr>
      </w:pPr>
      <w:r w:rsidRPr="0047334B">
        <w:rPr>
          <w:lang w:val="en-US"/>
        </w:rPr>
        <w:t xml:space="preserve">                </w:t>
      </w:r>
    </w:p>
    <w:p w:rsidR="0047334B" w:rsidRPr="0047334B" w:rsidRDefault="0047334B" w:rsidP="008B7D96">
      <w:pPr>
        <w:pStyle w:val="CODE"/>
        <w:ind w:left="1416"/>
        <w:rPr>
          <w:lang w:val="en-US"/>
        </w:rPr>
      </w:pPr>
      <w:r w:rsidRPr="0047334B">
        <w:rPr>
          <w:lang w:val="en-US"/>
        </w:rPr>
        <w:t>&lt;!-- espace verticale --&gt;</w:t>
      </w:r>
    </w:p>
    <w:p w:rsidR="0047334B" w:rsidRPr="0047334B" w:rsidRDefault="0047334B" w:rsidP="008B7D96">
      <w:pPr>
        <w:pStyle w:val="CODE"/>
        <w:ind w:left="1416"/>
        <w:rPr>
          <w:lang w:val="en-US"/>
        </w:rPr>
      </w:pPr>
      <w:r w:rsidRPr="0047334B">
        <w:rPr>
          <w:lang w:val="en-US"/>
        </w:rPr>
        <w:t>&lt;table width="100%" border="0" cellspacing="0" cellpadding="0"&gt;</w:t>
      </w:r>
    </w:p>
    <w:p w:rsidR="0047334B" w:rsidRPr="0047334B" w:rsidRDefault="0047334B" w:rsidP="00EA28F2">
      <w:pPr>
        <w:pStyle w:val="CODE"/>
        <w:ind w:left="1832"/>
        <w:rPr>
          <w:lang w:val="en-US"/>
        </w:rPr>
      </w:pPr>
      <w:r w:rsidRPr="0047334B">
        <w:rPr>
          <w:lang w:val="en-US"/>
        </w:rPr>
        <w:t>&lt;tr&gt;</w:t>
      </w:r>
    </w:p>
    <w:p w:rsidR="0047334B" w:rsidRPr="0047334B" w:rsidRDefault="0047334B" w:rsidP="00EA28F2">
      <w:pPr>
        <w:pStyle w:val="CODE"/>
        <w:ind w:left="2124"/>
        <w:rPr>
          <w:lang w:val="en-US"/>
        </w:rPr>
      </w:pPr>
      <w:r w:rsidRPr="0047334B">
        <w:rPr>
          <w:lang w:val="en-US"/>
        </w:rPr>
        <w:t>&lt;td&gt;&lt;img src="img/newsletter/pix-transparent.gif" width="1" height="55" /&gt;&lt;/td&gt;</w:t>
      </w:r>
    </w:p>
    <w:p w:rsidR="0047334B" w:rsidRPr="0047334B" w:rsidRDefault="0047334B" w:rsidP="00EA28F2">
      <w:pPr>
        <w:pStyle w:val="CODE"/>
        <w:ind w:left="1832"/>
      </w:pPr>
      <w:r w:rsidRPr="0047334B">
        <w:t>&lt;/tr&gt;</w:t>
      </w:r>
    </w:p>
    <w:p w:rsidR="0047334B" w:rsidRPr="0047334B" w:rsidRDefault="0047334B" w:rsidP="008B7D96">
      <w:pPr>
        <w:pStyle w:val="CODE"/>
        <w:ind w:left="1416"/>
      </w:pPr>
      <w:r w:rsidRPr="0047334B">
        <w:t>&lt;/table&gt;</w:t>
      </w:r>
    </w:p>
    <w:p w:rsidR="0047334B" w:rsidRPr="0047334B" w:rsidRDefault="0047334B" w:rsidP="008B7D96">
      <w:pPr>
        <w:pStyle w:val="CODE"/>
        <w:ind w:left="1416"/>
      </w:pPr>
      <w:r>
        <w:t>&lt;</w:t>
      </w:r>
      <w:r w:rsidRPr="0047334B">
        <w:t>!-- fin espace verticale --&gt;</w:t>
      </w:r>
    </w:p>
    <w:p w:rsidR="0047334B" w:rsidRPr="0047334B" w:rsidRDefault="0047334B" w:rsidP="008B7D96">
      <w:pPr>
        <w:pStyle w:val="CODE"/>
        <w:ind w:left="1416"/>
      </w:pPr>
      <w:r w:rsidRPr="0047334B">
        <w:t xml:space="preserve">                </w:t>
      </w:r>
    </w:p>
    <w:p w:rsidR="0047334B" w:rsidRPr="008B7D96" w:rsidRDefault="0047334B" w:rsidP="008B7D96">
      <w:pPr>
        <w:pStyle w:val="CODE"/>
        <w:ind w:left="1416"/>
        <w:rPr>
          <w:lang w:val="en-US"/>
        </w:rPr>
      </w:pPr>
      <w:r w:rsidRPr="008B7D96">
        <w:rPr>
          <w:lang w:val="en-US"/>
        </w:rPr>
        <w:t>&lt;!— le menu --&gt;</w:t>
      </w:r>
    </w:p>
    <w:p w:rsidR="0047334B" w:rsidRPr="0047334B" w:rsidRDefault="0047334B" w:rsidP="008B7D96">
      <w:pPr>
        <w:pStyle w:val="CODE"/>
        <w:ind w:left="1416"/>
        <w:rPr>
          <w:lang w:val="en-US"/>
        </w:rPr>
      </w:pPr>
      <w:r w:rsidRPr="0047334B">
        <w:rPr>
          <w:lang w:val="en-US"/>
        </w:rPr>
        <w:t xml:space="preserve">&lt;table width="100%" border="0" cellspacing="0" cellpadding="0"&gt;                      </w:t>
      </w:r>
    </w:p>
    <w:p w:rsidR="0047334B" w:rsidRPr="0047334B" w:rsidRDefault="0047334B" w:rsidP="00EA28F2">
      <w:pPr>
        <w:pStyle w:val="CODE"/>
        <w:ind w:left="1832"/>
        <w:rPr>
          <w:lang w:val="en-US"/>
        </w:rPr>
      </w:pPr>
      <w:r w:rsidRPr="0047334B">
        <w:rPr>
          <w:lang w:val="en-US"/>
        </w:rPr>
        <w:lastRenderedPageBreak/>
        <w:t>&lt;tr&gt;</w:t>
      </w:r>
    </w:p>
    <w:p w:rsidR="0047334B" w:rsidRPr="0047334B" w:rsidRDefault="0047334B" w:rsidP="00EA28F2">
      <w:pPr>
        <w:pStyle w:val="CODE"/>
        <w:ind w:left="2124"/>
        <w:rPr>
          <w:lang w:val="en-US"/>
        </w:rPr>
      </w:pPr>
      <w:r w:rsidRPr="0047334B">
        <w:rPr>
          <w:lang w:val="en-US"/>
        </w:rPr>
        <w:t>&lt;td&gt;&lt;img src="img/newsletter/pix-transparent.gif" width="115" height="1" /&gt;&lt;/td&gt;</w:t>
      </w:r>
    </w:p>
    <w:p w:rsidR="0047334B" w:rsidRPr="0047334B" w:rsidRDefault="0047334B" w:rsidP="00EA28F2">
      <w:pPr>
        <w:pStyle w:val="CODE"/>
        <w:ind w:left="2124"/>
        <w:rPr>
          <w:lang w:val="en-US"/>
        </w:rPr>
      </w:pPr>
      <w:r w:rsidRPr="0047334B">
        <w:rPr>
          <w:lang w:val="en-US"/>
        </w:rPr>
        <w:t>&lt;td&gt;</w:t>
      </w:r>
    </w:p>
    <w:p w:rsidR="0047334B" w:rsidRPr="0047334B" w:rsidRDefault="0047334B" w:rsidP="00EA28F2">
      <w:pPr>
        <w:pStyle w:val="CODE"/>
        <w:ind w:left="2124"/>
        <w:rPr>
          <w:lang w:val="en-US"/>
        </w:rPr>
      </w:pPr>
      <w:r w:rsidRPr="0047334B">
        <w:rPr>
          <w:lang w:val="en-US"/>
        </w:rPr>
        <w:t>&lt;a href="#" style="text-decoration:none"&gt;</w:t>
      </w:r>
    </w:p>
    <w:p w:rsidR="0047334B" w:rsidRPr="0047334B" w:rsidRDefault="0047334B" w:rsidP="00EA28F2">
      <w:pPr>
        <w:pStyle w:val="CODE"/>
        <w:ind w:left="2124"/>
        <w:rPr>
          <w:lang w:val="en-US"/>
        </w:rPr>
      </w:pPr>
      <w:r w:rsidRPr="0047334B">
        <w:rPr>
          <w:lang w:val="en-US"/>
        </w:rPr>
        <w:t>&lt;font face="Trebuchet MS, Arial, Helvetica, sans-serif" color="#504742" size="2"&gt;L'école&lt;/font&gt;</w:t>
      </w:r>
    </w:p>
    <w:p w:rsidR="0047334B" w:rsidRPr="0047334B" w:rsidRDefault="0047334B" w:rsidP="00EA28F2">
      <w:pPr>
        <w:pStyle w:val="CODE"/>
        <w:ind w:left="2124"/>
        <w:rPr>
          <w:lang w:val="en-US"/>
        </w:rPr>
      </w:pPr>
      <w:r w:rsidRPr="0047334B">
        <w:rPr>
          <w:lang w:val="en-US"/>
        </w:rPr>
        <w:t>&lt;/a&gt;&lt;/td&gt;</w:t>
      </w:r>
    </w:p>
    <w:p w:rsidR="0047334B" w:rsidRPr="0047334B" w:rsidRDefault="0047334B" w:rsidP="00EA28F2">
      <w:pPr>
        <w:pStyle w:val="CODE"/>
        <w:ind w:left="2124"/>
        <w:rPr>
          <w:lang w:val="en-US"/>
        </w:rPr>
      </w:pPr>
      <w:r w:rsidRPr="0047334B">
        <w:rPr>
          <w:lang w:val="en-US"/>
        </w:rPr>
        <w:t>&lt;td&gt;&lt;img src="img/newsletter/pix-transparent.gif" width="47" height="1" /&gt;&lt;/td&gt;</w:t>
      </w:r>
    </w:p>
    <w:p w:rsidR="0047334B" w:rsidRPr="0047334B" w:rsidRDefault="0047334B" w:rsidP="00EA28F2">
      <w:pPr>
        <w:pStyle w:val="CODE"/>
        <w:ind w:left="2124"/>
        <w:rPr>
          <w:lang w:val="en-US"/>
        </w:rPr>
      </w:pPr>
      <w:r w:rsidRPr="0047334B">
        <w:rPr>
          <w:lang w:val="en-US"/>
        </w:rPr>
        <w:t>&lt;td&gt;</w:t>
      </w:r>
    </w:p>
    <w:p w:rsidR="0047334B" w:rsidRPr="0047334B" w:rsidRDefault="0047334B" w:rsidP="00EA28F2">
      <w:pPr>
        <w:pStyle w:val="CODE"/>
        <w:ind w:left="2124"/>
        <w:rPr>
          <w:lang w:val="en-US"/>
        </w:rPr>
      </w:pPr>
      <w:r w:rsidRPr="0047334B">
        <w:rPr>
          <w:lang w:val="en-US"/>
        </w:rPr>
        <w:t>&lt;a href="#" style="text-decoration:none"&gt;</w:t>
      </w:r>
    </w:p>
    <w:p w:rsidR="0047334B" w:rsidRPr="0047334B" w:rsidRDefault="0047334B" w:rsidP="00EA28F2">
      <w:pPr>
        <w:pStyle w:val="CODE"/>
        <w:ind w:left="2124"/>
        <w:rPr>
          <w:lang w:val="en-US"/>
        </w:rPr>
      </w:pPr>
      <w:r w:rsidRPr="0047334B">
        <w:rPr>
          <w:lang w:val="en-US"/>
        </w:rPr>
        <w:t>&lt;font face="Trebuchet MS, Arial, Helvetica, sans-serif" color="#504742" size="2"&gt;Notre méthode&lt;/font&gt;</w:t>
      </w:r>
    </w:p>
    <w:p w:rsidR="0047334B" w:rsidRPr="0047334B" w:rsidRDefault="0047334B" w:rsidP="00EA28F2">
      <w:pPr>
        <w:pStyle w:val="CODE"/>
        <w:ind w:left="2124"/>
        <w:rPr>
          <w:lang w:val="en-US"/>
        </w:rPr>
      </w:pPr>
      <w:r w:rsidRPr="0047334B">
        <w:rPr>
          <w:lang w:val="en-US"/>
        </w:rPr>
        <w:t>&lt;/a&gt;&lt;/td&gt;</w:t>
      </w:r>
    </w:p>
    <w:p w:rsidR="0047334B" w:rsidRPr="0047334B" w:rsidRDefault="0047334B" w:rsidP="00EA28F2">
      <w:pPr>
        <w:pStyle w:val="CODE"/>
        <w:ind w:left="2124"/>
        <w:rPr>
          <w:lang w:val="en-US"/>
        </w:rPr>
      </w:pPr>
      <w:r w:rsidRPr="0047334B">
        <w:rPr>
          <w:lang w:val="en-US"/>
        </w:rPr>
        <w:t>&lt;td&gt;&lt;img src="img/newsletter/pix-transparent.gif" width="47" height="1" /&gt;&lt;/td&gt;</w:t>
      </w:r>
    </w:p>
    <w:p w:rsidR="0047334B" w:rsidRPr="008B7D96" w:rsidRDefault="0047334B" w:rsidP="00EA28F2">
      <w:pPr>
        <w:pStyle w:val="CODE"/>
        <w:ind w:left="2124"/>
        <w:rPr>
          <w:lang w:val="en-US"/>
        </w:rPr>
      </w:pPr>
      <w:r w:rsidRPr="008B7D96">
        <w:rPr>
          <w:lang w:val="en-US"/>
        </w:rPr>
        <w:t>&lt;td&gt;</w:t>
      </w:r>
    </w:p>
    <w:p w:rsidR="0047334B" w:rsidRPr="0047334B" w:rsidRDefault="0047334B" w:rsidP="00EA28F2">
      <w:pPr>
        <w:pStyle w:val="CODE"/>
        <w:ind w:left="2124"/>
        <w:rPr>
          <w:lang w:val="en-US"/>
        </w:rPr>
      </w:pPr>
      <w:r w:rsidRPr="0047334B">
        <w:rPr>
          <w:lang w:val="en-US"/>
        </w:rPr>
        <w:t>&lt;a href="#" style="text-decoration:none"&gt;</w:t>
      </w:r>
    </w:p>
    <w:p w:rsidR="0047334B" w:rsidRPr="008B7D96" w:rsidRDefault="0047334B" w:rsidP="00EA28F2">
      <w:pPr>
        <w:pStyle w:val="CODE"/>
        <w:ind w:left="2124"/>
      </w:pPr>
      <w:r w:rsidRPr="008B7D96">
        <w:t>&lt;font face="Trebuchet MS, Arial, Helvetica, sans-serif" color="#504742" size="2"&gt;Nos formations à distance&lt;/font&gt;</w:t>
      </w:r>
    </w:p>
    <w:p w:rsidR="0047334B" w:rsidRPr="008B7D96" w:rsidRDefault="0047334B" w:rsidP="00EA28F2">
      <w:pPr>
        <w:pStyle w:val="CODE"/>
        <w:ind w:left="2124"/>
      </w:pPr>
      <w:r w:rsidRPr="008B7D96">
        <w:t>&lt;/a&gt;&lt;/td&gt;</w:t>
      </w:r>
    </w:p>
    <w:p w:rsidR="0047334B" w:rsidRPr="008B7D96" w:rsidRDefault="0047334B" w:rsidP="00EA28F2">
      <w:pPr>
        <w:pStyle w:val="CODE"/>
        <w:ind w:left="1832"/>
      </w:pPr>
      <w:r w:rsidRPr="008B7D96">
        <w:t xml:space="preserve">&lt;/tr&gt;                     </w:t>
      </w:r>
    </w:p>
    <w:p w:rsidR="0047334B" w:rsidRPr="008B7D96" w:rsidRDefault="0047334B" w:rsidP="008B7D96">
      <w:pPr>
        <w:pStyle w:val="CODE"/>
        <w:ind w:left="1416"/>
      </w:pPr>
      <w:r w:rsidRPr="008B7D96">
        <w:t>&lt;/table&gt;</w:t>
      </w:r>
    </w:p>
    <w:p w:rsidR="0047334B" w:rsidRPr="008B7D96" w:rsidRDefault="0047334B" w:rsidP="008B7D96">
      <w:pPr>
        <w:pStyle w:val="CODE"/>
        <w:ind w:left="1416"/>
      </w:pPr>
      <w:r w:rsidRPr="0047334B">
        <w:t>&lt;!-- fin menu --&gt;</w:t>
      </w:r>
      <w:r w:rsidRPr="008B7D96">
        <w:tab/>
        <w:t xml:space="preserve">                </w:t>
      </w:r>
    </w:p>
    <w:p w:rsidR="0047334B" w:rsidRPr="008B7D96" w:rsidRDefault="0047334B" w:rsidP="008B7D96">
      <w:pPr>
        <w:pStyle w:val="CODE"/>
        <w:ind w:left="1416"/>
      </w:pPr>
      <w:r w:rsidRPr="008B7D96">
        <w:t>&lt;/td&gt;</w:t>
      </w:r>
    </w:p>
    <w:p w:rsidR="0047334B" w:rsidRPr="0047334B" w:rsidRDefault="0047334B" w:rsidP="008B7D96">
      <w:pPr>
        <w:pStyle w:val="CODE"/>
        <w:ind w:left="916"/>
      </w:pPr>
      <w:r w:rsidRPr="0047334B">
        <w:t>&lt;/tr&gt;</w:t>
      </w:r>
    </w:p>
    <w:p w:rsidR="0047334B" w:rsidRDefault="0047334B" w:rsidP="008B7D96">
      <w:pPr>
        <w:pStyle w:val="CODE"/>
        <w:ind w:left="708"/>
      </w:pPr>
      <w:r w:rsidRPr="0047334B">
        <w:t>&lt;/table&gt;</w:t>
      </w:r>
    </w:p>
    <w:p w:rsidR="00AD4FAC" w:rsidRDefault="00AD4FAC" w:rsidP="005F70DA">
      <w:pPr>
        <w:pStyle w:val="CODE"/>
        <w:tabs>
          <w:tab w:val="clear" w:pos="916"/>
          <w:tab w:val="left" w:pos="709"/>
        </w:tabs>
        <w:ind w:left="567"/>
      </w:pPr>
      <w:r>
        <w:t xml:space="preserve"> </w:t>
      </w:r>
      <w:r w:rsidRPr="0047334B">
        <w:t>&lt;!-- fin logo + menu --&gt;</w:t>
      </w:r>
    </w:p>
    <w:p w:rsidR="005F70DA" w:rsidRDefault="005F70DA" w:rsidP="005F70DA">
      <w:pPr>
        <w:pStyle w:val="CODE"/>
        <w:tabs>
          <w:tab w:val="clear" w:pos="916"/>
          <w:tab w:val="left" w:pos="709"/>
        </w:tabs>
        <w:ind w:left="567"/>
      </w:pPr>
    </w:p>
    <w:p w:rsidR="005F70DA" w:rsidRPr="0047334B" w:rsidRDefault="005F70DA" w:rsidP="005F70DA">
      <w:pPr>
        <w:pStyle w:val="CODE"/>
        <w:tabs>
          <w:tab w:val="clear" w:pos="916"/>
          <w:tab w:val="left" w:pos="709"/>
        </w:tabs>
        <w:ind w:left="567"/>
      </w:pPr>
      <w:r>
        <w:t xml:space="preserve"> </w:t>
      </w:r>
      <w:r w:rsidRPr="0047334B">
        <w:t>&lt;!</w:t>
      </w:r>
      <w:r>
        <w:t xml:space="preserve">— la suite ici </w:t>
      </w:r>
      <w:r w:rsidRPr="0047334B">
        <w:t xml:space="preserve"> --&gt;</w:t>
      </w:r>
    </w:p>
    <w:p w:rsidR="0047334B" w:rsidRPr="0047334B" w:rsidRDefault="0047334B" w:rsidP="008B7D96">
      <w:pPr>
        <w:pStyle w:val="CODE"/>
        <w:ind w:left="708"/>
      </w:pPr>
      <w:r w:rsidRPr="0047334B">
        <w:t xml:space="preserve">        </w:t>
      </w:r>
    </w:p>
    <w:p w:rsidR="0047334B" w:rsidRPr="0047334B" w:rsidRDefault="0047334B" w:rsidP="0047334B">
      <w:pPr>
        <w:pStyle w:val="CODE"/>
      </w:pPr>
      <w:r w:rsidRPr="0047334B">
        <w:t>&lt;/td&gt;</w:t>
      </w:r>
    </w:p>
    <w:p w:rsidR="001B0730" w:rsidRDefault="0047334B" w:rsidP="0047334B">
      <w:pPr>
        <w:pStyle w:val="CODE"/>
      </w:pPr>
      <w:r w:rsidRPr="0047334B">
        <w:t>&lt;!-- fin la newsletter  --&gt;</w:t>
      </w:r>
    </w:p>
    <w:p w:rsidR="001D2260" w:rsidRDefault="001D2260" w:rsidP="0047334B">
      <w:pPr>
        <w:pStyle w:val="CODE"/>
      </w:pPr>
    </w:p>
    <w:p w:rsidR="001D2260" w:rsidRDefault="00AA6210" w:rsidP="003166F7">
      <w:r>
        <w:t>Que de codes pour pas grand-chose</w:t>
      </w:r>
      <w:r w:rsidR="000D7F8F">
        <w:t xml:space="preserve"> et obsolète en plus</w:t>
      </w:r>
      <w:r>
        <w:t xml:space="preserve">! </w:t>
      </w:r>
      <w:r w:rsidR="00EA28F2">
        <w:t>Je vous rappelle que les balises &lt;font&gt; ne sont plus utilisées pour les sites Internet</w:t>
      </w:r>
      <w:r w:rsidR="00AD4FAC">
        <w:t xml:space="preserve"> depuis longtemps</w:t>
      </w:r>
      <w:r w:rsidR="00EA28F2">
        <w:t>.</w:t>
      </w:r>
    </w:p>
    <w:p w:rsidR="00D3468B" w:rsidRDefault="00AA6210" w:rsidP="003166F7">
      <w:r>
        <w:t>J'espère que vous comprenez la chance que vous avez</w:t>
      </w:r>
      <w:r w:rsidR="000D7F8F">
        <w:t xml:space="preserve"> aujourd'hui</w:t>
      </w:r>
      <w:r w:rsidR="00AD4FAC">
        <w:t>,</w:t>
      </w:r>
      <w:r>
        <w:t xml:space="preserve"> car au </w:t>
      </w:r>
      <w:r w:rsidR="00EA28F2">
        <w:t>commencement</w:t>
      </w:r>
      <w:r>
        <w:t xml:space="preserve"> du Web </w:t>
      </w:r>
      <w:r w:rsidR="000D7F8F">
        <w:t>nous</w:t>
      </w:r>
      <w:r>
        <w:t xml:space="preserve"> construis</w:t>
      </w:r>
      <w:r w:rsidR="000D7F8F">
        <w:t>ions</w:t>
      </w:r>
      <w:r>
        <w:t xml:space="preserve"> les sites de cette manière.</w:t>
      </w:r>
    </w:p>
    <w:p w:rsidR="00AA6210" w:rsidRPr="00233C93" w:rsidRDefault="00AA6210" w:rsidP="003166F7">
      <w:pPr>
        <w:rPr>
          <w:b/>
        </w:rPr>
      </w:pPr>
      <w:r w:rsidRPr="00233C93">
        <w:rPr>
          <w:b/>
        </w:rPr>
        <w:t>A retenir absolument</w:t>
      </w:r>
    </w:p>
    <w:p w:rsidR="00AA6210" w:rsidRPr="008B7D96" w:rsidRDefault="00AA6210" w:rsidP="00DB3399">
      <w:pPr>
        <w:pStyle w:val="ListParagraph"/>
        <w:spacing w:line="360" w:lineRule="auto"/>
        <w:rPr>
          <w:lang w:val="fr-FR"/>
        </w:rPr>
      </w:pPr>
      <w:r w:rsidRPr="008B7D96">
        <w:rPr>
          <w:lang w:val="fr-FR"/>
        </w:rPr>
        <w:t>Toutes les URL doivent être absolues</w:t>
      </w:r>
    </w:p>
    <w:p w:rsidR="00AA6210" w:rsidRDefault="00AA6210" w:rsidP="00DB3399">
      <w:pPr>
        <w:pStyle w:val="ListParagraph"/>
        <w:spacing w:line="360" w:lineRule="auto"/>
      </w:pPr>
      <w:r>
        <w:t xml:space="preserve">Commenter vos fichiers </w:t>
      </w:r>
      <w:r w:rsidR="00EA28F2">
        <w:t>HTML</w:t>
      </w:r>
    </w:p>
    <w:p w:rsidR="00AA6210" w:rsidRPr="00233C93" w:rsidRDefault="00AA6210" w:rsidP="00DB3399">
      <w:pPr>
        <w:pStyle w:val="ListParagraph"/>
        <w:spacing w:line="360" w:lineRule="auto"/>
        <w:rPr>
          <w:lang w:val="fr-FR"/>
        </w:rPr>
      </w:pPr>
      <w:r w:rsidRPr="00233C93">
        <w:rPr>
          <w:lang w:val="fr-FR"/>
        </w:rPr>
        <w:t xml:space="preserve">Il est préférable </w:t>
      </w:r>
      <w:r w:rsidR="00654D57" w:rsidRPr="00233C93">
        <w:rPr>
          <w:lang w:val="fr-FR"/>
        </w:rPr>
        <w:t>de mettre un border="0" aux images pour éviter</w:t>
      </w:r>
      <w:r w:rsidR="00233C93" w:rsidRPr="00233C93">
        <w:rPr>
          <w:lang w:val="fr-FR"/>
        </w:rPr>
        <w:t xml:space="preserve"> </w:t>
      </w:r>
      <w:r w:rsidR="00654D57" w:rsidRPr="00233C93">
        <w:rPr>
          <w:lang w:val="fr-FR"/>
        </w:rPr>
        <w:t>d'avoir une bordure bleu disgracieuse</w:t>
      </w:r>
      <w:r w:rsidR="008929F9">
        <w:rPr>
          <w:lang w:val="fr-FR"/>
        </w:rPr>
        <w:t xml:space="preserve"> </w:t>
      </w:r>
      <w:r w:rsidR="00EA28F2">
        <w:rPr>
          <w:lang w:val="fr-FR"/>
        </w:rPr>
        <w:t>si un lien leur est appliqué, ce qui est souvent le cas.</w:t>
      </w:r>
    </w:p>
    <w:p w:rsidR="00654D57" w:rsidRPr="008B7D96" w:rsidRDefault="00654D57" w:rsidP="00DB3399">
      <w:pPr>
        <w:pStyle w:val="ListParagraph"/>
        <w:spacing w:line="360" w:lineRule="auto"/>
        <w:rPr>
          <w:lang w:val="fr-FR"/>
        </w:rPr>
      </w:pPr>
      <w:r w:rsidRPr="008B7D96">
        <w:rPr>
          <w:lang w:val="fr-FR"/>
        </w:rPr>
        <w:t>Utiliser le maximum de tableaux indépendants les uns des autres.</w:t>
      </w:r>
    </w:p>
    <w:p w:rsidR="00654D57" w:rsidRPr="008B7D96" w:rsidRDefault="00654D57" w:rsidP="00DB3399">
      <w:pPr>
        <w:pStyle w:val="ListParagraph"/>
        <w:spacing w:line="360" w:lineRule="auto"/>
        <w:rPr>
          <w:lang w:val="fr-FR"/>
        </w:rPr>
      </w:pPr>
      <w:r w:rsidRPr="008B7D96">
        <w:rPr>
          <w:lang w:val="fr-FR"/>
        </w:rPr>
        <w:t xml:space="preserve">Ne pas utiliser du code CSS pour la structure mais pour </w:t>
      </w:r>
      <w:r w:rsidR="00EA28F2">
        <w:rPr>
          <w:lang w:val="fr-FR"/>
        </w:rPr>
        <w:t>l</w:t>
      </w:r>
      <w:r w:rsidRPr="008B7D96">
        <w:rPr>
          <w:lang w:val="fr-FR"/>
        </w:rPr>
        <w:t>es rendus peu important (exemple: liens non soulignés</w:t>
      </w:r>
      <w:r w:rsidR="00EA28F2">
        <w:rPr>
          <w:lang w:val="fr-FR"/>
        </w:rPr>
        <w:t>, taille du texte</w:t>
      </w:r>
      <w:r w:rsidR="00AD4FAC">
        <w:rPr>
          <w:lang w:val="fr-FR"/>
        </w:rPr>
        <w:t>, marge du body</w:t>
      </w:r>
      <w:r w:rsidR="00EA28F2">
        <w:rPr>
          <w:lang w:val="fr-FR"/>
        </w:rPr>
        <w:t xml:space="preserve"> …</w:t>
      </w:r>
      <w:r w:rsidRPr="008B7D96">
        <w:rPr>
          <w:lang w:val="fr-FR"/>
        </w:rPr>
        <w:t>)</w:t>
      </w:r>
    </w:p>
    <w:p w:rsidR="000D7F8F" w:rsidRDefault="000D7F8F" w:rsidP="00DB3399">
      <w:pPr>
        <w:pStyle w:val="ListParagraph"/>
        <w:spacing w:line="360" w:lineRule="auto"/>
        <w:rPr>
          <w:lang w:val="fr-FR"/>
        </w:rPr>
      </w:pPr>
      <w:r w:rsidRPr="000D7F8F">
        <w:rPr>
          <w:lang w:val="fr-FR"/>
        </w:rPr>
        <w:lastRenderedPageBreak/>
        <w:t xml:space="preserve">Utiliser une image gif transparente de 1px </w:t>
      </w:r>
      <w:r>
        <w:rPr>
          <w:lang w:val="fr-FR"/>
        </w:rPr>
        <w:t>par</w:t>
      </w:r>
      <w:r w:rsidRPr="000D7F8F">
        <w:rPr>
          <w:lang w:val="fr-FR"/>
        </w:rPr>
        <w:t xml:space="preserve"> 1px</w:t>
      </w:r>
      <w:r>
        <w:rPr>
          <w:lang w:val="fr-FR"/>
        </w:rPr>
        <w:t xml:space="preserve"> </w:t>
      </w:r>
      <w:r w:rsidR="00EA28F2">
        <w:rPr>
          <w:lang w:val="fr-FR"/>
        </w:rPr>
        <w:t>qui servira</w:t>
      </w:r>
      <w:r>
        <w:rPr>
          <w:lang w:val="fr-FR"/>
        </w:rPr>
        <w:t xml:space="preserve"> de cale pour les espaces horizontaux, verticaux et les lignes horizontales.</w:t>
      </w:r>
    </w:p>
    <w:p w:rsidR="000D7F8F" w:rsidRDefault="00CD2E50" w:rsidP="00DB3399">
      <w:pPr>
        <w:pStyle w:val="ListParagraph"/>
        <w:spacing w:line="360" w:lineRule="auto"/>
        <w:rPr>
          <w:lang w:val="fr-FR"/>
        </w:rPr>
      </w:pPr>
      <w:r>
        <w:rPr>
          <w:lang w:val="fr-FR"/>
        </w:rPr>
        <w:t xml:space="preserve">Pour </w:t>
      </w:r>
      <w:r w:rsidR="00EA28F2">
        <w:rPr>
          <w:lang w:val="fr-FR"/>
        </w:rPr>
        <w:t>créer des</w:t>
      </w:r>
      <w:r>
        <w:rPr>
          <w:lang w:val="fr-FR"/>
        </w:rPr>
        <w:t xml:space="preserve"> lignes verticales, utiliser des images</w:t>
      </w:r>
    </w:p>
    <w:p w:rsidR="005F70DA" w:rsidRPr="00DB3399" w:rsidRDefault="005F70DA" w:rsidP="00DB3399">
      <w:pPr>
        <w:pStyle w:val="ListParagraph"/>
        <w:spacing w:line="360" w:lineRule="auto"/>
        <w:rPr>
          <w:lang w:val="fr-FR"/>
        </w:rPr>
      </w:pPr>
      <w:r>
        <w:rPr>
          <w:lang w:val="fr-FR"/>
        </w:rPr>
        <w:t xml:space="preserve">Ajouter un texte secondaire dans les paramètres </w:t>
      </w:r>
      <w:r w:rsidRPr="005F70DA">
        <w:rPr>
          <w:rStyle w:val="CODECar"/>
          <w:rFonts w:eastAsia="MS Mincho"/>
          <w:lang w:val="fr-FR"/>
        </w:rPr>
        <w:t xml:space="preserve">alt </w:t>
      </w:r>
      <w:r w:rsidRPr="00DB3399">
        <w:rPr>
          <w:lang w:val="fr-FR"/>
        </w:rPr>
        <w:t>des balises images qui sont importantes</w:t>
      </w:r>
      <w:r w:rsidR="00DB3399" w:rsidRPr="00DB3399">
        <w:rPr>
          <w:lang w:val="fr-FR"/>
        </w:rPr>
        <w:t xml:space="preserve"> car la plupart des logiciels de messagerie bloquent les images, </w:t>
      </w:r>
      <w:r w:rsidR="00713B38">
        <w:rPr>
          <w:lang w:val="fr-FR"/>
        </w:rPr>
        <w:t xml:space="preserve">et </w:t>
      </w:r>
      <w:r w:rsidR="00DB3399" w:rsidRPr="00DB3399">
        <w:rPr>
          <w:lang w:val="fr-FR"/>
        </w:rPr>
        <w:t>c'est ce texte qui apparaitra à leur place</w:t>
      </w:r>
      <w:r w:rsidR="00713B38">
        <w:rPr>
          <w:lang w:val="fr-FR"/>
        </w:rPr>
        <w:t>.</w:t>
      </w:r>
    </w:p>
    <w:p w:rsidR="00D3468B" w:rsidRDefault="00D3468B" w:rsidP="003166F7"/>
    <w:p w:rsidR="00713B38" w:rsidRDefault="00713B38" w:rsidP="00713B38">
      <w:r>
        <w:t>Résultat dans un navigateur:</w:t>
      </w:r>
    </w:p>
    <w:p w:rsidR="00D3468B" w:rsidRDefault="001D2260" w:rsidP="003166F7">
      <w:r>
        <w:t xml:space="preserve">J'ai volontairement enlevé les </w:t>
      </w:r>
      <w:r w:rsidR="00CD2E50">
        <w:t xml:space="preserve"> bordures </w:t>
      </w:r>
      <w:r w:rsidR="008B7D96">
        <w:t>des</w:t>
      </w:r>
      <w:r>
        <w:t xml:space="preserve"> tableau</w:t>
      </w:r>
      <w:r w:rsidR="008B7D96">
        <w:t>x</w:t>
      </w:r>
      <w:r w:rsidR="00CD2E50">
        <w:t xml:space="preserve">, je pense que vous avez compris </w:t>
      </w:r>
      <w:r w:rsidR="008B7D96">
        <w:t>leur utilité</w:t>
      </w:r>
      <w:r w:rsidR="00CD2E50">
        <w:t>.</w:t>
      </w:r>
      <w:r>
        <w:t xml:space="preserve"> Si vous préférez les garder, attention au calage des objets il faudra certainement recommencer. C'est normal les bordures ont </w:t>
      </w:r>
      <w:r w:rsidR="00713B38">
        <w:t>une</w:t>
      </w:r>
      <w:r>
        <w:t xml:space="preserve"> </w:t>
      </w:r>
      <w:r w:rsidR="008B7D96">
        <w:t>épaisseur</w:t>
      </w:r>
      <w:r w:rsidR="00713B38">
        <w:t xml:space="preserve"> et se placent autour des tableaux</w:t>
      </w:r>
      <w:r>
        <w:t>.</w:t>
      </w:r>
    </w:p>
    <w:p w:rsidR="00CD2E50" w:rsidRDefault="00CD2E50" w:rsidP="003166F7">
      <w:r>
        <w:rPr>
          <w:noProof/>
          <w:lang w:eastAsia="fr-FR"/>
        </w:rPr>
        <w:drawing>
          <wp:inline distT="0" distB="0" distL="0" distR="0">
            <wp:extent cx="5760720" cy="923925"/>
            <wp:effectExtent l="0" t="0" r="0" b="9525"/>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8DF.tmp"/>
                    <pic:cNvPicPr/>
                  </pic:nvPicPr>
                  <pic:blipFill>
                    <a:blip r:embed="rId13">
                      <a:extLst>
                        <a:ext uri="{28A0092B-C50C-407E-A947-70E740481C1C}">
                          <a14:useLocalDpi xmlns:a14="http://schemas.microsoft.com/office/drawing/2010/main" val="0"/>
                        </a:ext>
                      </a:extLst>
                    </a:blip>
                    <a:stretch>
                      <a:fillRect/>
                    </a:stretch>
                  </pic:blipFill>
                  <pic:spPr>
                    <a:xfrm>
                      <a:off x="0" y="0"/>
                      <a:ext cx="5760720" cy="923925"/>
                    </a:xfrm>
                    <a:prstGeom prst="rect">
                      <a:avLst/>
                    </a:prstGeom>
                  </pic:spPr>
                </pic:pic>
              </a:graphicData>
            </a:graphic>
          </wp:inline>
        </w:drawing>
      </w:r>
    </w:p>
    <w:p w:rsidR="00CD2E50" w:rsidRDefault="00CD2E50" w:rsidP="003166F7"/>
    <w:p w:rsidR="00D3468B" w:rsidRDefault="00C64739" w:rsidP="00C64739">
      <w:pPr>
        <w:pStyle w:val="Heading2"/>
      </w:pPr>
      <w:bookmarkStart w:id="11" w:name="_Toc342653575"/>
      <w:r>
        <w:t>Etape 3: le bandeau photos</w:t>
      </w:r>
      <w:bookmarkEnd w:id="11"/>
    </w:p>
    <w:p w:rsidR="00D3468B" w:rsidRDefault="00441731" w:rsidP="003166F7">
      <w:r>
        <w:t>Je vous conseille d'essayer de réaliser par vous-même ce qui suit. Vous avez suffisamment d'élément maintenant pour le faire.</w:t>
      </w:r>
    </w:p>
    <w:p w:rsidR="00441731" w:rsidRDefault="00441731" w:rsidP="003166F7">
      <w:r>
        <w:t>Résultat souhaité:</w:t>
      </w:r>
    </w:p>
    <w:p w:rsidR="00441731" w:rsidRDefault="00441731" w:rsidP="003166F7">
      <w:r>
        <w:rPr>
          <w:noProof/>
          <w:lang w:eastAsia="fr-FR"/>
        </w:rPr>
        <w:drawing>
          <wp:inline distT="0" distB="0" distL="0" distR="0">
            <wp:extent cx="5760720" cy="18548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46.tmp"/>
                    <pic:cNvPicPr/>
                  </pic:nvPicPr>
                  <pic:blipFill>
                    <a:blip r:embed="rId14">
                      <a:extLst>
                        <a:ext uri="{28A0092B-C50C-407E-A947-70E740481C1C}">
                          <a14:useLocalDpi xmlns:a14="http://schemas.microsoft.com/office/drawing/2010/main" val="0"/>
                        </a:ext>
                      </a:extLst>
                    </a:blip>
                    <a:stretch>
                      <a:fillRect/>
                    </a:stretch>
                  </pic:blipFill>
                  <pic:spPr>
                    <a:xfrm>
                      <a:off x="0" y="0"/>
                      <a:ext cx="5760720" cy="1854835"/>
                    </a:xfrm>
                    <a:prstGeom prst="rect">
                      <a:avLst/>
                    </a:prstGeom>
                  </pic:spPr>
                </pic:pic>
              </a:graphicData>
            </a:graphic>
          </wp:inline>
        </w:drawing>
      </w:r>
    </w:p>
    <w:p w:rsidR="00D3468B" w:rsidRDefault="00441731" w:rsidP="003166F7">
      <w:r>
        <w:t>HTML</w:t>
      </w:r>
    </w:p>
    <w:p w:rsidR="00441731" w:rsidRDefault="00441731" w:rsidP="00441731">
      <w:pPr>
        <w:pStyle w:val="CODE"/>
      </w:pPr>
      <w:r>
        <w:t xml:space="preserve">&lt;!-- fin logo + menu --&gt; </w:t>
      </w:r>
    </w:p>
    <w:p w:rsidR="00441731" w:rsidRDefault="00441731" w:rsidP="00441731">
      <w:pPr>
        <w:pStyle w:val="CODE"/>
      </w:pPr>
      <w:r>
        <w:t xml:space="preserve">            </w:t>
      </w:r>
    </w:p>
    <w:p w:rsidR="00441731" w:rsidRDefault="00441731" w:rsidP="00441731">
      <w:pPr>
        <w:pStyle w:val="CODE"/>
        <w:ind w:left="708"/>
      </w:pPr>
      <w:r>
        <w:t>&lt;!-- espace verticale --&gt;</w:t>
      </w:r>
    </w:p>
    <w:p w:rsidR="00441731" w:rsidRPr="00441731" w:rsidRDefault="00441731" w:rsidP="00441731">
      <w:pPr>
        <w:pStyle w:val="CODE"/>
        <w:ind w:left="708"/>
        <w:rPr>
          <w:lang w:val="en-US"/>
        </w:rPr>
      </w:pPr>
      <w:r w:rsidRPr="00441731">
        <w:rPr>
          <w:lang w:val="en-US"/>
        </w:rPr>
        <w:t>&lt;table width="100%" border="0" cellspacing="0" cellpadding="0"&gt;</w:t>
      </w:r>
    </w:p>
    <w:p w:rsidR="00441731" w:rsidRPr="00441731" w:rsidRDefault="00441731" w:rsidP="00441731">
      <w:pPr>
        <w:pStyle w:val="CODE"/>
        <w:ind w:left="916"/>
        <w:rPr>
          <w:lang w:val="en-US"/>
        </w:rPr>
      </w:pPr>
      <w:r w:rsidRPr="00441731">
        <w:rPr>
          <w:lang w:val="en-US"/>
        </w:rPr>
        <w:t>&lt;tr&gt;</w:t>
      </w:r>
    </w:p>
    <w:p w:rsidR="00441731" w:rsidRPr="00441731" w:rsidRDefault="00441731" w:rsidP="00441731">
      <w:pPr>
        <w:pStyle w:val="CODE"/>
        <w:ind w:left="1416"/>
        <w:rPr>
          <w:lang w:val="en-US"/>
        </w:rPr>
      </w:pPr>
      <w:r w:rsidRPr="00441731">
        <w:rPr>
          <w:lang w:val="en-US"/>
        </w:rPr>
        <w:t>&lt;td&gt;&lt;img src="img/newsletter/pix-transparent.gif" width="1" height="50" /&gt;&lt;/td&gt;</w:t>
      </w:r>
    </w:p>
    <w:p w:rsidR="00441731" w:rsidRDefault="00441731" w:rsidP="00441731">
      <w:pPr>
        <w:pStyle w:val="CODE"/>
        <w:ind w:left="916"/>
      </w:pPr>
      <w:r>
        <w:lastRenderedPageBreak/>
        <w:t>&lt;/tr&gt;</w:t>
      </w:r>
    </w:p>
    <w:p w:rsidR="00441731" w:rsidRDefault="00441731" w:rsidP="00441731">
      <w:pPr>
        <w:pStyle w:val="CODE"/>
        <w:ind w:left="708"/>
      </w:pPr>
      <w:r>
        <w:t xml:space="preserve">&lt;/table&gt; </w:t>
      </w:r>
    </w:p>
    <w:p w:rsidR="00441731" w:rsidRDefault="00441731" w:rsidP="00441731">
      <w:pPr>
        <w:pStyle w:val="CODE"/>
        <w:ind w:left="708"/>
      </w:pPr>
      <w:r>
        <w:t>&lt;!-- fin espace verticale --&gt;</w:t>
      </w:r>
    </w:p>
    <w:p w:rsidR="00441731" w:rsidRDefault="00441731" w:rsidP="00441731">
      <w:pPr>
        <w:pStyle w:val="CODE"/>
      </w:pPr>
      <w:r>
        <w:t xml:space="preserve">            </w:t>
      </w:r>
    </w:p>
    <w:p w:rsidR="00441731" w:rsidRPr="00441731" w:rsidRDefault="00441731" w:rsidP="00441731">
      <w:pPr>
        <w:pStyle w:val="CODE"/>
        <w:ind w:left="708"/>
        <w:rPr>
          <w:lang w:val="en-US"/>
        </w:rPr>
      </w:pPr>
      <w:r w:rsidRPr="00441731">
        <w:rPr>
          <w:lang w:val="en-US"/>
        </w:rPr>
        <w:t>&lt;!-- le titre --&gt;</w:t>
      </w:r>
    </w:p>
    <w:p w:rsidR="00441731" w:rsidRPr="00441731" w:rsidRDefault="00441731" w:rsidP="00441731">
      <w:pPr>
        <w:pStyle w:val="CODE"/>
        <w:ind w:left="708"/>
        <w:rPr>
          <w:lang w:val="en-US"/>
        </w:rPr>
      </w:pPr>
      <w:r w:rsidRPr="00441731">
        <w:rPr>
          <w:lang w:val="en-US"/>
        </w:rPr>
        <w:t>&lt;table width="100%" border="0" cellspacing="5" cellpadding="0"&gt;</w:t>
      </w:r>
    </w:p>
    <w:p w:rsidR="00441731" w:rsidRPr="00441731" w:rsidRDefault="00441731" w:rsidP="00441731">
      <w:pPr>
        <w:pStyle w:val="CODE"/>
        <w:ind w:left="916"/>
        <w:rPr>
          <w:lang w:val="en-US"/>
        </w:rPr>
      </w:pPr>
      <w:r w:rsidRPr="00441731">
        <w:rPr>
          <w:lang w:val="en-US"/>
        </w:rPr>
        <w:t>&lt;tr&gt;</w:t>
      </w:r>
    </w:p>
    <w:p w:rsidR="00441731" w:rsidRPr="00441731" w:rsidRDefault="00441731" w:rsidP="00441731">
      <w:pPr>
        <w:pStyle w:val="CODE"/>
        <w:ind w:left="1416"/>
        <w:rPr>
          <w:lang w:val="en-US"/>
        </w:rPr>
      </w:pPr>
      <w:r w:rsidRPr="00441731">
        <w:rPr>
          <w:lang w:val="en-US"/>
        </w:rPr>
        <w:t>&lt;td&gt;</w:t>
      </w:r>
    </w:p>
    <w:p w:rsidR="00441731" w:rsidRPr="0048131A" w:rsidRDefault="00441731" w:rsidP="00441731">
      <w:pPr>
        <w:pStyle w:val="CODE"/>
        <w:ind w:left="1416"/>
        <w:rPr>
          <w:lang w:val="en-US"/>
        </w:rPr>
      </w:pPr>
      <w:r w:rsidRPr="0048131A">
        <w:rPr>
          <w:lang w:val="en-US"/>
        </w:rPr>
        <w:t>&lt;font face="Trebuchet MS, Arial, Helvetica, sans-serif" color="#E5322D" size="4" style="font-size:20px"&gt;</w:t>
      </w:r>
    </w:p>
    <w:p w:rsidR="00441731" w:rsidRDefault="00441731" w:rsidP="00441731">
      <w:pPr>
        <w:pStyle w:val="CODE"/>
        <w:ind w:left="1416"/>
      </w:pPr>
      <w:r>
        <w:t>Trouvez la formation à distance qui vous correspond:&lt;/font&gt;&lt;/td&gt;</w:t>
      </w:r>
    </w:p>
    <w:p w:rsidR="00441731" w:rsidRDefault="00441731" w:rsidP="00441731">
      <w:pPr>
        <w:pStyle w:val="CODE"/>
        <w:ind w:left="916"/>
      </w:pPr>
      <w:r>
        <w:t>&lt;/tr&gt;</w:t>
      </w:r>
    </w:p>
    <w:p w:rsidR="00441731" w:rsidRDefault="00441731" w:rsidP="00441731">
      <w:pPr>
        <w:pStyle w:val="CODE"/>
        <w:ind w:left="708"/>
      </w:pPr>
      <w:r>
        <w:t xml:space="preserve">&lt;/table&gt; </w:t>
      </w:r>
    </w:p>
    <w:p w:rsidR="00441731" w:rsidRDefault="00441731" w:rsidP="00441731">
      <w:pPr>
        <w:pStyle w:val="CODE"/>
        <w:ind w:left="708"/>
      </w:pPr>
      <w:r>
        <w:t>&lt;!-- fin titre --&gt;</w:t>
      </w:r>
    </w:p>
    <w:p w:rsidR="00441731" w:rsidRDefault="00441731" w:rsidP="00441731">
      <w:pPr>
        <w:pStyle w:val="CODE"/>
      </w:pPr>
      <w:r>
        <w:t xml:space="preserve">            </w:t>
      </w:r>
    </w:p>
    <w:p w:rsidR="00441731" w:rsidRDefault="00441731" w:rsidP="00441731">
      <w:pPr>
        <w:pStyle w:val="CODE"/>
        <w:ind w:left="708"/>
      </w:pPr>
      <w:r>
        <w:t>&lt;!-- le bandeau photos --&gt;</w:t>
      </w:r>
    </w:p>
    <w:p w:rsidR="00441731" w:rsidRPr="00441731" w:rsidRDefault="00441731" w:rsidP="00441731">
      <w:pPr>
        <w:pStyle w:val="CODE"/>
        <w:ind w:left="708"/>
        <w:rPr>
          <w:lang w:val="en-US"/>
        </w:rPr>
      </w:pPr>
      <w:r w:rsidRPr="00441731">
        <w:rPr>
          <w:lang w:val="en-US"/>
        </w:rPr>
        <w:t>&lt;table width="100%" border="0" cellspacing="0" cellpadding="0"&gt;</w:t>
      </w:r>
    </w:p>
    <w:p w:rsidR="00441731" w:rsidRPr="00441731" w:rsidRDefault="00441731" w:rsidP="00441731">
      <w:pPr>
        <w:pStyle w:val="CODE"/>
        <w:ind w:left="916"/>
        <w:rPr>
          <w:lang w:val="en-US"/>
        </w:rPr>
      </w:pPr>
      <w:r w:rsidRPr="00441731">
        <w:rPr>
          <w:lang w:val="en-US"/>
        </w:rPr>
        <w:t>&lt;tr&gt;</w:t>
      </w:r>
    </w:p>
    <w:p w:rsidR="00441731" w:rsidRPr="00441731" w:rsidRDefault="00441731" w:rsidP="00441731">
      <w:pPr>
        <w:pStyle w:val="CODE"/>
        <w:ind w:left="1416"/>
        <w:rPr>
          <w:lang w:val="en-US"/>
        </w:rPr>
      </w:pPr>
      <w:r w:rsidRPr="00441731">
        <w:rPr>
          <w:lang w:val="en-US"/>
        </w:rPr>
        <w:t>&lt;td&gt;</w:t>
      </w:r>
    </w:p>
    <w:p w:rsidR="00441731" w:rsidRPr="00441731" w:rsidRDefault="00441731" w:rsidP="00441731">
      <w:pPr>
        <w:pStyle w:val="CODE"/>
        <w:ind w:left="1416"/>
        <w:rPr>
          <w:lang w:val="en-US"/>
        </w:rPr>
      </w:pPr>
      <w:r w:rsidRPr="00441731">
        <w:rPr>
          <w:lang w:val="en-US"/>
        </w:rPr>
        <w:t>&lt;a href="http://emweb.fr/formation/marketing/community-manager.aspx"&gt;</w:t>
      </w:r>
    </w:p>
    <w:p w:rsidR="00441731" w:rsidRPr="00441731" w:rsidRDefault="00441731" w:rsidP="00441731">
      <w:pPr>
        <w:pStyle w:val="CODE"/>
        <w:ind w:left="1416"/>
        <w:rPr>
          <w:lang w:val="en-US"/>
        </w:rPr>
      </w:pPr>
      <w:r w:rsidRPr="00441731">
        <w:rPr>
          <w:lang w:val="en-US"/>
        </w:rPr>
        <w:t>&lt;img src="img/newsletter/bandeau-visuel-01.jpg" width="236" height="175" alt="communication / marketing" /&gt;&lt;/a&gt;&lt;/td&gt;</w:t>
      </w:r>
    </w:p>
    <w:p w:rsidR="00441731" w:rsidRPr="00441731" w:rsidRDefault="00441731" w:rsidP="00441731">
      <w:pPr>
        <w:pStyle w:val="CODE"/>
        <w:ind w:left="1416"/>
        <w:rPr>
          <w:lang w:val="en-US"/>
        </w:rPr>
      </w:pPr>
      <w:r w:rsidRPr="00441731">
        <w:rPr>
          <w:lang w:val="en-US"/>
        </w:rPr>
        <w:t>&lt;td&gt;&amp;nbsp;&lt;/td&gt;</w:t>
      </w:r>
    </w:p>
    <w:p w:rsidR="00441731" w:rsidRPr="00441731" w:rsidRDefault="00441731" w:rsidP="00441731">
      <w:pPr>
        <w:pStyle w:val="CODE"/>
        <w:ind w:left="1416"/>
        <w:rPr>
          <w:lang w:val="en-US"/>
        </w:rPr>
      </w:pPr>
      <w:r w:rsidRPr="00441731">
        <w:rPr>
          <w:lang w:val="en-US"/>
        </w:rPr>
        <w:t>&lt;td&gt;</w:t>
      </w:r>
    </w:p>
    <w:p w:rsidR="00441731" w:rsidRPr="00441731" w:rsidRDefault="00441731" w:rsidP="00441731">
      <w:pPr>
        <w:pStyle w:val="CODE"/>
        <w:ind w:left="1416"/>
        <w:rPr>
          <w:lang w:val="en-US"/>
        </w:rPr>
      </w:pPr>
      <w:r w:rsidRPr="00441731">
        <w:rPr>
          <w:lang w:val="en-US"/>
        </w:rPr>
        <w:t>&lt;a href="http://emweb.fr/formation/graphisme/webdesigner.aspx"&gt;</w:t>
      </w:r>
    </w:p>
    <w:p w:rsidR="00441731" w:rsidRPr="00441731" w:rsidRDefault="00441731" w:rsidP="00441731">
      <w:pPr>
        <w:pStyle w:val="CODE"/>
        <w:ind w:left="1416"/>
        <w:rPr>
          <w:lang w:val="en-US"/>
        </w:rPr>
      </w:pPr>
      <w:r w:rsidRPr="00441731">
        <w:rPr>
          <w:lang w:val="en-US"/>
        </w:rPr>
        <w:t>&lt;img src="img/newsletter/bandeau-visuel-02.jpg" width="236" height="175" alt="conception : design" /&gt;&lt;/a&gt;&lt;/td&gt;</w:t>
      </w:r>
    </w:p>
    <w:p w:rsidR="00441731" w:rsidRPr="00441731" w:rsidRDefault="00441731" w:rsidP="00441731">
      <w:pPr>
        <w:pStyle w:val="CODE"/>
        <w:ind w:left="1416"/>
        <w:rPr>
          <w:lang w:val="en-US"/>
        </w:rPr>
      </w:pPr>
      <w:r w:rsidRPr="00441731">
        <w:rPr>
          <w:lang w:val="en-US"/>
        </w:rPr>
        <w:t>&lt;td&gt;&amp;nbsp;&lt;/td&gt;</w:t>
      </w:r>
    </w:p>
    <w:p w:rsidR="00441731" w:rsidRPr="00441731" w:rsidRDefault="00441731" w:rsidP="00441731">
      <w:pPr>
        <w:pStyle w:val="CODE"/>
        <w:ind w:left="1416"/>
        <w:rPr>
          <w:lang w:val="en-US"/>
        </w:rPr>
      </w:pPr>
      <w:r w:rsidRPr="00441731">
        <w:rPr>
          <w:lang w:val="en-US"/>
        </w:rPr>
        <w:t>&lt;td&gt;</w:t>
      </w:r>
    </w:p>
    <w:p w:rsidR="00441731" w:rsidRPr="00441731" w:rsidRDefault="00441731" w:rsidP="00441731">
      <w:pPr>
        <w:pStyle w:val="CODE"/>
        <w:ind w:left="1416"/>
        <w:rPr>
          <w:lang w:val="en-US"/>
        </w:rPr>
      </w:pPr>
      <w:r w:rsidRPr="00441731">
        <w:rPr>
          <w:lang w:val="en-US"/>
        </w:rPr>
        <w:t>&lt;a href="http://emweb.fr/formation/developpement/integrateur-developpeur-web.aspx"&gt;</w:t>
      </w:r>
    </w:p>
    <w:p w:rsidR="00441731" w:rsidRDefault="00441731" w:rsidP="00441731">
      <w:pPr>
        <w:pStyle w:val="CODE"/>
        <w:ind w:left="1416"/>
      </w:pPr>
      <w:r>
        <w:t>&lt;img src="img/newsletter/bandeau-visuel-03.jpg" width="237" height="175" alt="intégration / développement" /&gt;&lt;/a&gt;&lt;/td&gt;</w:t>
      </w:r>
    </w:p>
    <w:p w:rsidR="00441731" w:rsidRDefault="00441731" w:rsidP="00441731">
      <w:pPr>
        <w:pStyle w:val="CODE"/>
        <w:ind w:left="916"/>
      </w:pPr>
      <w:r>
        <w:t>&lt;/tr&gt;</w:t>
      </w:r>
    </w:p>
    <w:p w:rsidR="00441731" w:rsidRDefault="00441731" w:rsidP="00441731">
      <w:pPr>
        <w:pStyle w:val="CODE"/>
        <w:ind w:left="708"/>
      </w:pPr>
      <w:r>
        <w:t xml:space="preserve">&lt;/table&gt;            </w:t>
      </w:r>
    </w:p>
    <w:p w:rsidR="00441731" w:rsidRDefault="00441731" w:rsidP="00441731">
      <w:pPr>
        <w:pStyle w:val="CODE"/>
        <w:ind w:left="708"/>
      </w:pPr>
      <w:r>
        <w:t>&lt;!--  fin bandeau photos --&gt;</w:t>
      </w:r>
    </w:p>
    <w:p w:rsidR="00441731" w:rsidRDefault="00441731" w:rsidP="00441731">
      <w:pPr>
        <w:pStyle w:val="CODE"/>
      </w:pPr>
      <w:r>
        <w:t xml:space="preserve">            </w:t>
      </w:r>
    </w:p>
    <w:p w:rsidR="00441731" w:rsidRPr="00441731" w:rsidRDefault="00441731" w:rsidP="00441731">
      <w:pPr>
        <w:pStyle w:val="CODE"/>
        <w:ind w:left="708"/>
        <w:rPr>
          <w:lang w:val="en-US"/>
        </w:rPr>
      </w:pPr>
      <w:r w:rsidRPr="00441731">
        <w:rPr>
          <w:lang w:val="en-US"/>
        </w:rPr>
        <w:t>&lt;!-- espace verticale --&gt;</w:t>
      </w:r>
    </w:p>
    <w:p w:rsidR="00441731" w:rsidRPr="00441731" w:rsidRDefault="00441731" w:rsidP="00441731">
      <w:pPr>
        <w:pStyle w:val="CODE"/>
        <w:ind w:left="708"/>
        <w:rPr>
          <w:lang w:val="en-US"/>
        </w:rPr>
      </w:pPr>
      <w:r w:rsidRPr="00441731">
        <w:rPr>
          <w:lang w:val="en-US"/>
        </w:rPr>
        <w:t>&lt;table width="100%" border="0" cellspacing="0" cellpadding="0"&gt;</w:t>
      </w:r>
    </w:p>
    <w:p w:rsidR="00441731" w:rsidRPr="00441731" w:rsidRDefault="00441731" w:rsidP="00441731">
      <w:pPr>
        <w:pStyle w:val="CODE"/>
        <w:ind w:left="916"/>
        <w:rPr>
          <w:lang w:val="en-US"/>
        </w:rPr>
      </w:pPr>
      <w:r w:rsidRPr="00441731">
        <w:rPr>
          <w:lang w:val="en-US"/>
        </w:rPr>
        <w:t>&lt;tr&gt;</w:t>
      </w:r>
    </w:p>
    <w:p w:rsidR="00441731" w:rsidRPr="00441731" w:rsidRDefault="00441731" w:rsidP="00441731">
      <w:pPr>
        <w:pStyle w:val="CODE"/>
        <w:ind w:left="1416"/>
        <w:rPr>
          <w:lang w:val="en-US"/>
        </w:rPr>
      </w:pPr>
      <w:r w:rsidRPr="00441731">
        <w:rPr>
          <w:lang w:val="en-US"/>
        </w:rPr>
        <w:t>&lt;td&gt;&lt;img src="img/newsletter/pix-transparent.gif" width="1" height="</w:t>
      </w:r>
      <w:r w:rsidR="00332336">
        <w:rPr>
          <w:lang w:val="en-US"/>
        </w:rPr>
        <w:t>2</w:t>
      </w:r>
      <w:r w:rsidRPr="00441731">
        <w:rPr>
          <w:lang w:val="en-US"/>
        </w:rPr>
        <w:t>0" /&gt;&lt;/td&gt;</w:t>
      </w:r>
    </w:p>
    <w:p w:rsidR="00441731" w:rsidRDefault="00441731" w:rsidP="00441731">
      <w:pPr>
        <w:pStyle w:val="CODE"/>
        <w:ind w:left="916"/>
      </w:pPr>
      <w:r>
        <w:t>&lt;/tr&gt;</w:t>
      </w:r>
    </w:p>
    <w:p w:rsidR="00441731" w:rsidRDefault="00441731" w:rsidP="00441731">
      <w:pPr>
        <w:pStyle w:val="CODE"/>
        <w:ind w:left="708"/>
      </w:pPr>
      <w:r>
        <w:t xml:space="preserve">&lt;/table&gt; </w:t>
      </w:r>
    </w:p>
    <w:p w:rsidR="00441731" w:rsidRDefault="00441731" w:rsidP="00441731">
      <w:pPr>
        <w:pStyle w:val="CODE"/>
        <w:ind w:left="708"/>
      </w:pPr>
      <w:r>
        <w:t>&lt;!-- fin espace verticale --&gt;</w:t>
      </w:r>
    </w:p>
    <w:p w:rsidR="00D3468B" w:rsidRDefault="00D3468B" w:rsidP="003166F7"/>
    <w:p w:rsidR="00D3468B" w:rsidRDefault="00D3468B" w:rsidP="003166F7"/>
    <w:p w:rsidR="00D3468B" w:rsidRDefault="00B04636" w:rsidP="00B04636">
      <w:pPr>
        <w:pStyle w:val="Heading2"/>
      </w:pPr>
      <w:bookmarkStart w:id="12" w:name="_Toc342653576"/>
      <w:r>
        <w:lastRenderedPageBreak/>
        <w:t>Etape 4: le contenu</w:t>
      </w:r>
      <w:bookmarkEnd w:id="12"/>
    </w:p>
    <w:p w:rsidR="00A035E9" w:rsidRDefault="00A035E9" w:rsidP="00A035E9">
      <w:pPr>
        <w:pStyle w:val="Heading3"/>
      </w:pPr>
      <w:bookmarkStart w:id="13" w:name="_Toc342653577"/>
      <w:r>
        <w:t>Etape 4a</w:t>
      </w:r>
      <w:r w:rsidR="007344F0">
        <w:t>:  la structure</w:t>
      </w:r>
      <w:bookmarkEnd w:id="13"/>
    </w:p>
    <w:p w:rsidR="00B04636" w:rsidRDefault="00120F51" w:rsidP="003166F7">
      <w:r>
        <w:t>Commençons par réaliser le tableau qui contiendra la partie gauche et la partie droite du contenu;</w:t>
      </w:r>
    </w:p>
    <w:p w:rsidR="00120F51" w:rsidRDefault="00120F51" w:rsidP="003166F7">
      <w:r>
        <w:t>HTML</w:t>
      </w:r>
    </w:p>
    <w:p w:rsidR="00120F51" w:rsidRDefault="00120F51" w:rsidP="00120F51">
      <w:pPr>
        <w:pStyle w:val="CODE"/>
      </w:pPr>
      <w:r>
        <w:t>&lt;!-- conteneur partie gauche + partie droite --&gt;</w:t>
      </w:r>
    </w:p>
    <w:p w:rsidR="00120F51" w:rsidRPr="00120F51" w:rsidRDefault="00120F51" w:rsidP="00120F51">
      <w:pPr>
        <w:pStyle w:val="CODE"/>
        <w:rPr>
          <w:lang w:val="en-US"/>
        </w:rPr>
      </w:pPr>
      <w:r w:rsidRPr="00120F51">
        <w:rPr>
          <w:lang w:val="en-US"/>
        </w:rPr>
        <w:t>&lt;!-- 1 ligne / 2 colonne</w:t>
      </w:r>
      <w:r>
        <w:rPr>
          <w:lang w:val="en-US"/>
        </w:rPr>
        <w:t>s</w:t>
      </w:r>
      <w:r w:rsidRPr="00120F51">
        <w:rPr>
          <w:lang w:val="en-US"/>
        </w:rPr>
        <w:t xml:space="preserve"> --&gt;</w:t>
      </w:r>
    </w:p>
    <w:p w:rsidR="00120F51" w:rsidRPr="00120F51" w:rsidRDefault="00120F51" w:rsidP="00120F51">
      <w:pPr>
        <w:pStyle w:val="CODE"/>
        <w:rPr>
          <w:lang w:val="en-US"/>
        </w:rPr>
      </w:pPr>
      <w:r w:rsidRPr="00120F51">
        <w:rPr>
          <w:lang w:val="en-US"/>
        </w:rPr>
        <w:t>&lt;table width="100%" border="</w:t>
      </w:r>
      <w:r w:rsidR="00184ACE">
        <w:rPr>
          <w:lang w:val="en-US"/>
        </w:rPr>
        <w:t>1</w:t>
      </w:r>
      <w:r w:rsidRPr="00120F51">
        <w:rPr>
          <w:lang w:val="en-US"/>
        </w:rPr>
        <w:t>" cellspacing="0" cellpadding="0"&gt;</w:t>
      </w:r>
    </w:p>
    <w:p w:rsidR="00120F51" w:rsidRPr="0048131A" w:rsidRDefault="00120F51" w:rsidP="00120F51">
      <w:pPr>
        <w:pStyle w:val="CODE"/>
        <w:ind w:left="708"/>
        <w:rPr>
          <w:lang w:val="en-US"/>
        </w:rPr>
      </w:pPr>
      <w:r w:rsidRPr="0048131A">
        <w:rPr>
          <w:lang w:val="en-US"/>
        </w:rPr>
        <w:t>&lt;tr&gt;</w:t>
      </w:r>
    </w:p>
    <w:p w:rsidR="00120F51" w:rsidRDefault="00120F51" w:rsidP="00120F51">
      <w:pPr>
        <w:pStyle w:val="CODE"/>
        <w:ind w:left="916"/>
      </w:pPr>
      <w:r w:rsidRPr="0048131A">
        <w:rPr>
          <w:lang w:val="en-US"/>
        </w:rPr>
        <w:t xml:space="preserve">&lt;!-- </w:t>
      </w:r>
      <w:r>
        <w:t>partie gauche --&gt;</w:t>
      </w:r>
    </w:p>
    <w:p w:rsidR="00120F51" w:rsidRDefault="00120F51" w:rsidP="00120F51">
      <w:pPr>
        <w:pStyle w:val="CODE"/>
        <w:ind w:left="916"/>
      </w:pPr>
      <w:r>
        <w:t>&lt;td&gt;&amp;nbsp;&lt;/td&gt;</w:t>
      </w:r>
    </w:p>
    <w:p w:rsidR="00120F51" w:rsidRDefault="00120F51" w:rsidP="00120F51">
      <w:pPr>
        <w:pStyle w:val="CODE"/>
        <w:ind w:left="916"/>
      </w:pPr>
      <w:r>
        <w:t>&lt;!-- fin partie gauche --&gt;</w:t>
      </w:r>
    </w:p>
    <w:p w:rsidR="003454C7" w:rsidRDefault="003454C7" w:rsidP="00120F51">
      <w:pPr>
        <w:pStyle w:val="CODE"/>
        <w:ind w:left="916"/>
      </w:pPr>
    </w:p>
    <w:p w:rsidR="003454C7" w:rsidRPr="0048131A" w:rsidRDefault="003454C7" w:rsidP="003454C7">
      <w:pPr>
        <w:pStyle w:val="CODE"/>
        <w:ind w:left="916"/>
      </w:pPr>
      <w:r w:rsidRPr="0048131A">
        <w:t>&lt;!-- marge horizontale --&gt;</w:t>
      </w:r>
    </w:p>
    <w:p w:rsidR="003454C7" w:rsidRPr="003454C7" w:rsidRDefault="003454C7" w:rsidP="003454C7">
      <w:pPr>
        <w:pStyle w:val="CODE"/>
        <w:ind w:left="916"/>
        <w:rPr>
          <w:lang w:val="en-US"/>
        </w:rPr>
      </w:pPr>
      <w:r w:rsidRPr="003454C7">
        <w:rPr>
          <w:lang w:val="en-US"/>
        </w:rPr>
        <w:t>&lt;td width="70"&gt;&lt;img src="img/newsletter/pix-transparent.gif" width="70" height="1" /&gt;&lt;/td&gt;</w:t>
      </w:r>
    </w:p>
    <w:p w:rsidR="003454C7" w:rsidRDefault="003454C7" w:rsidP="003454C7">
      <w:pPr>
        <w:pStyle w:val="CODE"/>
        <w:ind w:left="916"/>
      </w:pPr>
      <w:r>
        <w:t>&lt;!-- fin marge horizontale --&gt;</w:t>
      </w:r>
    </w:p>
    <w:p w:rsidR="00120F51" w:rsidRDefault="00120F51" w:rsidP="00120F51">
      <w:pPr>
        <w:pStyle w:val="CODE"/>
        <w:ind w:left="916"/>
      </w:pPr>
    </w:p>
    <w:p w:rsidR="00120F51" w:rsidRDefault="00120F51" w:rsidP="00120F51">
      <w:pPr>
        <w:pStyle w:val="CODE"/>
        <w:ind w:left="916"/>
      </w:pPr>
      <w:r>
        <w:t>&lt;!-- partie droite --&gt;</w:t>
      </w:r>
    </w:p>
    <w:p w:rsidR="00120F51" w:rsidRDefault="00120F51" w:rsidP="00120F51">
      <w:pPr>
        <w:pStyle w:val="CODE"/>
        <w:ind w:left="916"/>
      </w:pPr>
      <w:r>
        <w:t>&lt;td width="237"&gt;&amp;nbsp;&lt;/td&gt;</w:t>
      </w:r>
    </w:p>
    <w:p w:rsidR="00120F51" w:rsidRDefault="00120F51" w:rsidP="00120F51">
      <w:pPr>
        <w:pStyle w:val="CODE"/>
        <w:ind w:left="916"/>
      </w:pPr>
      <w:r>
        <w:t>&lt;!-- fin partie droite --&gt;</w:t>
      </w:r>
    </w:p>
    <w:p w:rsidR="00120F51" w:rsidRDefault="00120F51" w:rsidP="00120F51">
      <w:pPr>
        <w:pStyle w:val="CODE"/>
        <w:ind w:left="916"/>
      </w:pPr>
    </w:p>
    <w:p w:rsidR="00120F51" w:rsidRDefault="00120F51" w:rsidP="00120F51">
      <w:pPr>
        <w:pStyle w:val="CODE"/>
        <w:ind w:left="708"/>
      </w:pPr>
      <w:r>
        <w:t>&lt;/tr&gt;</w:t>
      </w:r>
    </w:p>
    <w:p w:rsidR="00120F51" w:rsidRDefault="00120F51" w:rsidP="00120F51">
      <w:pPr>
        <w:pStyle w:val="CODE"/>
      </w:pPr>
      <w:r>
        <w:t>&lt;/table&gt;</w:t>
      </w:r>
    </w:p>
    <w:p w:rsidR="00120F51" w:rsidRDefault="00120F51" w:rsidP="00120F51">
      <w:pPr>
        <w:pStyle w:val="CODE"/>
      </w:pPr>
      <w:r>
        <w:t>&lt;!-- fin conteneur partie centrale + partie droite --&gt;</w:t>
      </w:r>
    </w:p>
    <w:p w:rsidR="00D3468B" w:rsidRDefault="00D3468B" w:rsidP="003166F7"/>
    <w:p w:rsidR="00120F51" w:rsidRDefault="00120F51" w:rsidP="003166F7">
      <w:r>
        <w:t>La largeur de la colonne de droite est équivalente à la largeur de la photo qui est au-dessus soit 237px</w:t>
      </w:r>
      <w:r w:rsidR="00184ACE">
        <w:t>.</w:t>
      </w:r>
    </w:p>
    <w:p w:rsidR="00184ACE" w:rsidRDefault="007344F0" w:rsidP="003166F7">
      <w:r>
        <w:rPr>
          <w:noProof/>
          <w:lang w:eastAsia="fr-FR"/>
        </w:rPr>
        <w:drawing>
          <wp:inline distT="0" distB="0" distL="0" distR="0">
            <wp:extent cx="5760720" cy="5911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70.tmp"/>
                    <pic:cNvPicPr/>
                  </pic:nvPicPr>
                  <pic:blipFill>
                    <a:blip r:embed="rId15">
                      <a:extLst>
                        <a:ext uri="{28A0092B-C50C-407E-A947-70E740481C1C}">
                          <a14:useLocalDpi xmlns:a14="http://schemas.microsoft.com/office/drawing/2010/main" val="0"/>
                        </a:ext>
                      </a:extLst>
                    </a:blip>
                    <a:stretch>
                      <a:fillRect/>
                    </a:stretch>
                  </pic:blipFill>
                  <pic:spPr>
                    <a:xfrm>
                      <a:off x="0" y="0"/>
                      <a:ext cx="5760720" cy="591185"/>
                    </a:xfrm>
                    <a:prstGeom prst="rect">
                      <a:avLst/>
                    </a:prstGeom>
                  </pic:spPr>
                </pic:pic>
              </a:graphicData>
            </a:graphic>
          </wp:inline>
        </w:drawing>
      </w:r>
    </w:p>
    <w:p w:rsidR="00A035E9" w:rsidRDefault="00A035E9" w:rsidP="00A035E9">
      <w:pPr>
        <w:pStyle w:val="Heading3"/>
      </w:pPr>
      <w:bookmarkStart w:id="14" w:name="_Toc342653578"/>
      <w:r>
        <w:t>Etape 4b</w:t>
      </w:r>
      <w:r w:rsidR="007344F0">
        <w:t>: la partie gauche</w:t>
      </w:r>
      <w:bookmarkEnd w:id="14"/>
    </w:p>
    <w:p w:rsidR="00120F51" w:rsidRDefault="00120F51" w:rsidP="003166F7">
      <w:r>
        <w:t>Occupons-nous de la partie gauche, c'est-à-dire le texte et le logo guide des formations.</w:t>
      </w:r>
    </w:p>
    <w:p w:rsidR="00120F51" w:rsidRDefault="00BE56FD" w:rsidP="003166F7">
      <w:r>
        <w:t>Voici le résultat souhaité:</w:t>
      </w:r>
    </w:p>
    <w:p w:rsidR="00BE56FD" w:rsidRDefault="007344F0" w:rsidP="003166F7">
      <w:r>
        <w:rPr>
          <w:noProof/>
          <w:lang w:eastAsia="fr-FR"/>
        </w:rPr>
        <w:lastRenderedPageBreak/>
        <w:drawing>
          <wp:inline distT="0" distB="0" distL="0" distR="0">
            <wp:extent cx="4800600" cy="3505200"/>
            <wp:effectExtent l="19050" t="19050" r="19050"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71.tmp"/>
                    <pic:cNvPicPr/>
                  </pic:nvPicPr>
                  <pic:blipFill>
                    <a:blip r:embed="rId16">
                      <a:extLst>
                        <a:ext uri="{28A0092B-C50C-407E-A947-70E740481C1C}">
                          <a14:useLocalDpi xmlns:a14="http://schemas.microsoft.com/office/drawing/2010/main" val="0"/>
                        </a:ext>
                      </a:extLst>
                    </a:blip>
                    <a:stretch>
                      <a:fillRect/>
                    </a:stretch>
                  </pic:blipFill>
                  <pic:spPr>
                    <a:xfrm>
                      <a:off x="0" y="0"/>
                      <a:ext cx="4800600" cy="3505200"/>
                    </a:xfrm>
                    <a:prstGeom prst="rect">
                      <a:avLst/>
                    </a:prstGeom>
                    <a:ln>
                      <a:solidFill>
                        <a:schemeClr val="bg1">
                          <a:lumMod val="75000"/>
                        </a:schemeClr>
                      </a:solidFill>
                    </a:ln>
                  </pic:spPr>
                </pic:pic>
              </a:graphicData>
            </a:graphic>
          </wp:inline>
        </w:drawing>
      </w:r>
    </w:p>
    <w:p w:rsidR="00120F51" w:rsidRDefault="00BE56FD" w:rsidP="003166F7">
      <w:r>
        <w:t>HTML à insérer dans la colonne de gauche</w:t>
      </w:r>
    </w:p>
    <w:p w:rsidR="00BE56FD" w:rsidRPr="00BE56FD" w:rsidRDefault="00BE56FD" w:rsidP="00BE56FD">
      <w:pPr>
        <w:pStyle w:val="CODE"/>
        <w:rPr>
          <w:lang w:val="en-US"/>
        </w:rPr>
      </w:pPr>
      <w:r w:rsidRPr="00BE56FD">
        <w:rPr>
          <w:lang w:val="en-US"/>
        </w:rPr>
        <w:t>&lt;!-- le texte --&gt;</w:t>
      </w:r>
    </w:p>
    <w:p w:rsidR="00BE56FD" w:rsidRPr="00BE56FD" w:rsidRDefault="00BE56FD" w:rsidP="00BE56FD">
      <w:pPr>
        <w:pStyle w:val="CODE"/>
        <w:rPr>
          <w:lang w:val="en-US"/>
        </w:rPr>
      </w:pPr>
      <w:r w:rsidRPr="00BE56FD">
        <w:rPr>
          <w:lang w:val="en-US"/>
        </w:rPr>
        <w:t>&lt;table width="100%" border="0" cellspacing="0" cellpadding="0"&gt;</w:t>
      </w:r>
    </w:p>
    <w:p w:rsidR="00BE56FD" w:rsidRPr="00BE56FD" w:rsidRDefault="00BE56FD" w:rsidP="00A035E9">
      <w:pPr>
        <w:pStyle w:val="CODE"/>
        <w:ind w:left="284"/>
        <w:rPr>
          <w:lang w:val="en-US"/>
        </w:rPr>
      </w:pPr>
      <w:r w:rsidRPr="00BE56FD">
        <w:rPr>
          <w:lang w:val="en-US"/>
        </w:rPr>
        <w:t>&lt;tr&gt;</w:t>
      </w:r>
    </w:p>
    <w:p w:rsidR="00BE56FD" w:rsidRPr="00BE56FD" w:rsidRDefault="00BE56FD" w:rsidP="00A035E9">
      <w:pPr>
        <w:pStyle w:val="CODE"/>
        <w:tabs>
          <w:tab w:val="left" w:pos="426"/>
        </w:tabs>
        <w:ind w:left="567"/>
        <w:rPr>
          <w:lang w:val="en-US"/>
        </w:rPr>
      </w:pPr>
      <w:r w:rsidRPr="00BE56FD">
        <w:rPr>
          <w:lang w:val="en-US"/>
        </w:rPr>
        <w:t>&lt;td&gt;&lt;img src="img/newsletter/pix-transparent.gif" width="20" height="1" /&gt;&lt;/td&gt;</w:t>
      </w:r>
    </w:p>
    <w:p w:rsidR="00BE56FD" w:rsidRPr="00BE56FD" w:rsidRDefault="00BE56FD" w:rsidP="00A035E9">
      <w:pPr>
        <w:pStyle w:val="CODE"/>
        <w:tabs>
          <w:tab w:val="left" w:pos="426"/>
        </w:tabs>
        <w:ind w:left="567"/>
        <w:rPr>
          <w:lang w:val="en-US"/>
        </w:rPr>
      </w:pPr>
      <w:r w:rsidRPr="00BE56FD">
        <w:rPr>
          <w:lang w:val="en-US"/>
        </w:rPr>
        <w:t xml:space="preserve">&lt;td&gt;                          </w:t>
      </w:r>
    </w:p>
    <w:p w:rsidR="00BE56FD" w:rsidRPr="00BE56FD" w:rsidRDefault="00BE56FD" w:rsidP="00A035E9">
      <w:pPr>
        <w:pStyle w:val="CODE"/>
        <w:tabs>
          <w:tab w:val="left" w:pos="426"/>
        </w:tabs>
        <w:ind w:left="567"/>
        <w:rPr>
          <w:lang w:val="en-US"/>
        </w:rPr>
      </w:pPr>
      <w:r w:rsidRPr="00BE56FD">
        <w:rPr>
          <w:lang w:val="en-US"/>
        </w:rPr>
        <w:t>&lt;font face="Trebuchet MS, Arial, Helvetica, sans-serif" color="#E5322D" size="4" style="font-size:20px"&gt;</w:t>
      </w:r>
    </w:p>
    <w:p w:rsidR="00BE56FD" w:rsidRDefault="00BE56FD" w:rsidP="00A035E9">
      <w:pPr>
        <w:pStyle w:val="CODE"/>
        <w:tabs>
          <w:tab w:val="left" w:pos="426"/>
        </w:tabs>
        <w:ind w:left="567"/>
      </w:pPr>
      <w:r>
        <w:t>Pourquoi une école à distance&lt;br /&gt; pour les métiers du web ?&lt;/font&gt;</w:t>
      </w:r>
    </w:p>
    <w:p w:rsidR="00BE56FD" w:rsidRDefault="00BE56FD" w:rsidP="00A035E9">
      <w:pPr>
        <w:pStyle w:val="CODE"/>
        <w:tabs>
          <w:tab w:val="left" w:pos="426"/>
        </w:tabs>
        <w:ind w:left="567"/>
        <w:rPr>
          <w:lang w:val="en-US"/>
        </w:rPr>
      </w:pPr>
      <w:r w:rsidRPr="00BE56FD">
        <w:rPr>
          <w:lang w:val="en-US"/>
        </w:rPr>
        <w:t>&lt;p&gt;</w:t>
      </w:r>
    </w:p>
    <w:p w:rsidR="00BE56FD" w:rsidRDefault="00BE56FD" w:rsidP="00A035E9">
      <w:pPr>
        <w:pStyle w:val="CODE"/>
        <w:tabs>
          <w:tab w:val="left" w:pos="426"/>
        </w:tabs>
        <w:ind w:left="567"/>
      </w:pPr>
      <w:r w:rsidRPr="00BE56FD">
        <w:t>&lt;font face="Trebuchet MS, Arial, Helvetica, sans-serif" color="#504742" size="2"&gt;</w:t>
      </w:r>
      <w:r>
        <w:t>Parce que ce sont de nouveaux &lt;a href="http://emweb.fr/formation/liste-formation-distance.aspx"&gt;</w:t>
      </w:r>
    </w:p>
    <w:p w:rsidR="00BE56FD" w:rsidRDefault="00BE56FD" w:rsidP="00A035E9">
      <w:pPr>
        <w:pStyle w:val="CODE"/>
        <w:tabs>
          <w:tab w:val="left" w:pos="426"/>
        </w:tabs>
        <w:ind w:left="567"/>
      </w:pPr>
      <w:r>
        <w:t>&lt;font face="Trebuchet MS, Arial, Helvetica, sans-serif" color="#504742" size="2"&gt;métiers&lt;/font&gt;&lt;/a&gt; et qu'ils nécessitent une nouvelle manière d'apprendre :&lt;/font&gt;&lt;/p&gt;</w:t>
      </w:r>
    </w:p>
    <w:p w:rsidR="00BE56FD" w:rsidRDefault="00BE56FD" w:rsidP="00A035E9">
      <w:pPr>
        <w:pStyle w:val="CODE"/>
        <w:tabs>
          <w:tab w:val="left" w:pos="426"/>
        </w:tabs>
        <w:ind w:left="567"/>
      </w:pPr>
      <w:r>
        <w:t xml:space="preserve">                            </w:t>
      </w:r>
    </w:p>
    <w:p w:rsidR="00BE56FD" w:rsidRPr="00BE56FD" w:rsidRDefault="00BE56FD" w:rsidP="00A035E9">
      <w:pPr>
        <w:pStyle w:val="CODE"/>
        <w:tabs>
          <w:tab w:val="left" w:pos="426"/>
        </w:tabs>
        <w:ind w:left="567"/>
        <w:rPr>
          <w:lang w:val="en-US"/>
        </w:rPr>
      </w:pPr>
      <w:r w:rsidRPr="00BE56FD">
        <w:rPr>
          <w:lang w:val="en-US"/>
        </w:rPr>
        <w:t>&lt;font face="Trebuchet MS, Arial, Helvetica, sans-serif" color="#E5322D" size="2"&gt;</w:t>
      </w:r>
    </w:p>
    <w:p w:rsidR="00BE56FD" w:rsidRPr="00BE56FD" w:rsidRDefault="00BE56FD" w:rsidP="00A035E9">
      <w:pPr>
        <w:pStyle w:val="CODE"/>
        <w:tabs>
          <w:tab w:val="left" w:pos="426"/>
        </w:tabs>
        <w:ind w:left="567"/>
        <w:rPr>
          <w:lang w:val="en-US"/>
        </w:rPr>
      </w:pPr>
      <w:r w:rsidRPr="00BE56FD">
        <w:rPr>
          <w:lang w:val="en-US"/>
        </w:rPr>
        <w:t xml:space="preserve">                            </w:t>
      </w:r>
    </w:p>
    <w:p w:rsidR="00BE56FD" w:rsidRPr="00BE56FD" w:rsidRDefault="00BE56FD" w:rsidP="00A035E9">
      <w:pPr>
        <w:pStyle w:val="CODE"/>
        <w:tabs>
          <w:tab w:val="left" w:pos="426"/>
        </w:tabs>
        <w:ind w:left="567"/>
      </w:pPr>
      <w:r w:rsidRPr="00BE56FD">
        <w:t>&lt;ul&gt;</w:t>
      </w:r>
    </w:p>
    <w:p w:rsidR="00BE56FD" w:rsidRDefault="00BE56FD" w:rsidP="00A035E9">
      <w:pPr>
        <w:pStyle w:val="CODE"/>
        <w:ind w:left="851"/>
      </w:pPr>
      <w:r w:rsidRPr="00BE56FD">
        <w:t>&lt;li&gt;&lt;strong&gt;libre&lt;/strong&gt;&lt;font face="Trebuchet MS, Arial, Helvetica, sans-serif" color="#504742" size="2"&gt;</w:t>
      </w:r>
      <w:r>
        <w:t>: vous étudiez où et quand vous le voulez&lt;/font&gt;&lt;/li&gt;</w:t>
      </w:r>
    </w:p>
    <w:p w:rsidR="00BE56FD" w:rsidRDefault="00BE56FD" w:rsidP="00A035E9">
      <w:pPr>
        <w:pStyle w:val="CODE"/>
        <w:ind w:left="851"/>
      </w:pPr>
      <w:r>
        <w:t xml:space="preserve">                               </w:t>
      </w:r>
    </w:p>
    <w:p w:rsidR="00BE56FD" w:rsidRDefault="00BE56FD" w:rsidP="00A035E9">
      <w:pPr>
        <w:pStyle w:val="CODE"/>
        <w:ind w:left="851"/>
      </w:pPr>
      <w:r w:rsidRPr="00BE56FD">
        <w:t>&lt;li&gt;&lt;strong&gt;personnalisée&lt;/strong&gt;&lt;font face="Trebuchet MS, Arial, Helvetica, sans-serif" color="#504742" size="2"&gt;</w:t>
      </w:r>
      <w:r>
        <w:t>: vous mixez les &lt;a href="http://emweb.fr/formation-up-to-web.aspx"&gt;</w:t>
      </w:r>
    </w:p>
    <w:p w:rsidR="00BE56FD" w:rsidRDefault="00BE56FD" w:rsidP="00A035E9">
      <w:pPr>
        <w:pStyle w:val="CODE"/>
        <w:ind w:left="851"/>
      </w:pPr>
      <w:r>
        <w:lastRenderedPageBreak/>
        <w:t>&lt;font face="Trebuchet MS, Arial, Helvetica, sans-serif" color="#504742" size="2"&gt;outils pédagogiques&lt;/font&gt;&lt;/a&gt; en fonction de vos besoins&lt;/font&gt;</w:t>
      </w:r>
    </w:p>
    <w:p w:rsidR="00BE56FD" w:rsidRPr="0048131A" w:rsidRDefault="00BE56FD" w:rsidP="00A035E9">
      <w:pPr>
        <w:pStyle w:val="CODE"/>
        <w:ind w:left="851"/>
      </w:pPr>
      <w:r w:rsidRPr="0048131A">
        <w:t>&lt;/li&gt;</w:t>
      </w:r>
    </w:p>
    <w:p w:rsidR="00BE56FD" w:rsidRPr="0048131A" w:rsidRDefault="00BE56FD" w:rsidP="00A035E9">
      <w:pPr>
        <w:pStyle w:val="CODE"/>
        <w:ind w:left="851"/>
      </w:pPr>
      <w:r w:rsidRPr="0048131A">
        <w:t xml:space="preserve">                              </w:t>
      </w:r>
    </w:p>
    <w:p w:rsidR="00BE56FD" w:rsidRDefault="00BE56FD" w:rsidP="00A035E9">
      <w:pPr>
        <w:pStyle w:val="CODE"/>
        <w:ind w:left="851"/>
      </w:pPr>
      <w:r w:rsidRPr="00A035E9">
        <w:t>&lt;li&gt;</w:t>
      </w:r>
      <w:r w:rsidRPr="00BE56FD">
        <w:t>&lt;strong&gt;professionnelle&lt;/strong&gt;&lt;font face="Trebuchet MS, Arial, Helvetica, sans-serif" color="#504742" size="2"&gt;</w:t>
      </w:r>
      <w:r>
        <w:t xml:space="preserve">: vous bénéficiez des conseils personnalisés de nos </w:t>
      </w:r>
      <w:r w:rsidRPr="00BE56FD">
        <w:t xml:space="preserve">&lt;a href="http://emweb.fr/ecole-web/equipe-formateurs.aspx"&gt; </w:t>
      </w:r>
      <w:r>
        <w:t>&lt;font face="Trebuchet MS, Arial, Helvetica, sans-serif" color="#504742" size="2"&gt;formateurs experts du web&lt;/font&gt;&lt;/a&gt;&lt;/font&gt;</w:t>
      </w:r>
    </w:p>
    <w:p w:rsidR="00BE56FD" w:rsidRPr="00BE56FD" w:rsidRDefault="00BE56FD" w:rsidP="00A035E9">
      <w:pPr>
        <w:pStyle w:val="CODE"/>
        <w:ind w:left="851"/>
        <w:rPr>
          <w:lang w:val="en-US"/>
        </w:rPr>
      </w:pPr>
      <w:r w:rsidRPr="00BE56FD">
        <w:rPr>
          <w:lang w:val="en-US"/>
        </w:rPr>
        <w:t>&lt;/li&gt;</w:t>
      </w:r>
    </w:p>
    <w:p w:rsidR="00BE56FD" w:rsidRPr="00BE56FD" w:rsidRDefault="00BE56FD" w:rsidP="00A035E9">
      <w:pPr>
        <w:pStyle w:val="CODE"/>
        <w:ind w:left="851"/>
        <w:rPr>
          <w:lang w:val="en-US"/>
        </w:rPr>
      </w:pPr>
      <w:r w:rsidRPr="00BE56FD">
        <w:rPr>
          <w:lang w:val="en-US"/>
        </w:rPr>
        <w:t xml:space="preserve">                              </w:t>
      </w:r>
    </w:p>
    <w:p w:rsidR="00BE56FD" w:rsidRDefault="00BE56FD" w:rsidP="00A035E9">
      <w:pPr>
        <w:pStyle w:val="CODE"/>
        <w:ind w:left="851"/>
      </w:pPr>
      <w:r w:rsidRPr="00A035E9">
        <w:t>&lt;li&gt;</w:t>
      </w:r>
      <w:r w:rsidRPr="00BE56FD">
        <w:t>&lt;strong&gt;interactive&lt;/strong&gt;&lt;font face="Trebuchet MS, Arial, Helvetica, sans-serif" color="#504742" size="2"&gt;</w:t>
      </w:r>
      <w:r>
        <w:t>: vous progressez grâce à notre suivi à la demande par Skype©, tchat, e-mail...&lt;/font&gt;</w:t>
      </w:r>
    </w:p>
    <w:p w:rsidR="00BE56FD" w:rsidRDefault="00BE56FD" w:rsidP="00A035E9">
      <w:pPr>
        <w:pStyle w:val="CODE"/>
        <w:ind w:left="851"/>
      </w:pPr>
      <w:r>
        <w:t>&lt;/li&gt;</w:t>
      </w:r>
    </w:p>
    <w:p w:rsidR="00BE56FD" w:rsidRDefault="00BE56FD" w:rsidP="00A035E9">
      <w:pPr>
        <w:pStyle w:val="CODE"/>
        <w:tabs>
          <w:tab w:val="left" w:pos="426"/>
        </w:tabs>
        <w:ind w:left="567"/>
      </w:pPr>
      <w:r>
        <w:t>&lt;/ul&gt;</w:t>
      </w:r>
    </w:p>
    <w:p w:rsidR="00BE56FD" w:rsidRDefault="00BE56FD" w:rsidP="00A035E9">
      <w:pPr>
        <w:pStyle w:val="CODE"/>
        <w:tabs>
          <w:tab w:val="left" w:pos="426"/>
        </w:tabs>
        <w:ind w:left="567"/>
      </w:pPr>
      <w:r>
        <w:t xml:space="preserve">                            </w:t>
      </w:r>
    </w:p>
    <w:p w:rsidR="00BE56FD" w:rsidRDefault="00BE56FD" w:rsidP="00A035E9">
      <w:pPr>
        <w:pStyle w:val="CODE"/>
        <w:tabs>
          <w:tab w:val="left" w:pos="426"/>
        </w:tabs>
        <w:ind w:left="567"/>
      </w:pPr>
      <w:r>
        <w:t>&lt;/font&gt;</w:t>
      </w:r>
    </w:p>
    <w:p w:rsidR="00BE56FD" w:rsidRDefault="00BE56FD" w:rsidP="00A035E9">
      <w:pPr>
        <w:pStyle w:val="CODE"/>
        <w:tabs>
          <w:tab w:val="left" w:pos="426"/>
        </w:tabs>
        <w:ind w:left="567"/>
      </w:pPr>
      <w:r>
        <w:t>&lt;/td&gt;</w:t>
      </w:r>
    </w:p>
    <w:p w:rsidR="00BE56FD" w:rsidRDefault="00BE56FD" w:rsidP="00A035E9">
      <w:pPr>
        <w:pStyle w:val="CODE"/>
        <w:ind w:left="284"/>
      </w:pPr>
      <w:r>
        <w:t>&lt;/tr&gt;</w:t>
      </w:r>
    </w:p>
    <w:p w:rsidR="00BE56FD" w:rsidRDefault="00BE56FD" w:rsidP="00BE56FD">
      <w:pPr>
        <w:pStyle w:val="CODE"/>
      </w:pPr>
      <w:r>
        <w:t>&lt;/table&gt;</w:t>
      </w:r>
    </w:p>
    <w:p w:rsidR="00BE56FD" w:rsidRDefault="00BE56FD" w:rsidP="00BE56FD">
      <w:pPr>
        <w:pStyle w:val="CODE"/>
      </w:pPr>
      <w:r>
        <w:t>&lt;!--  fin le texte --&gt;</w:t>
      </w:r>
    </w:p>
    <w:p w:rsidR="00BE56FD" w:rsidRDefault="00BE56FD" w:rsidP="00BE56FD">
      <w:pPr>
        <w:pStyle w:val="CODE"/>
      </w:pPr>
      <w:r>
        <w:t xml:space="preserve">                    </w:t>
      </w:r>
    </w:p>
    <w:p w:rsidR="00BE56FD" w:rsidRDefault="00BE56FD" w:rsidP="00BE56FD">
      <w:pPr>
        <w:pStyle w:val="CODE"/>
      </w:pPr>
      <w:r>
        <w:t xml:space="preserve">                   </w:t>
      </w:r>
    </w:p>
    <w:p w:rsidR="00BE56FD" w:rsidRDefault="00BE56FD" w:rsidP="00BE56FD">
      <w:pPr>
        <w:pStyle w:val="CODE"/>
      </w:pPr>
      <w:r>
        <w:t>&lt;!-- logo guide des formations --&gt;</w:t>
      </w:r>
    </w:p>
    <w:p w:rsidR="00BE56FD" w:rsidRPr="00BE56FD" w:rsidRDefault="00BE56FD" w:rsidP="00BE56FD">
      <w:pPr>
        <w:pStyle w:val="CODE"/>
        <w:rPr>
          <w:lang w:val="en-US"/>
        </w:rPr>
      </w:pPr>
      <w:r w:rsidRPr="00BE56FD">
        <w:rPr>
          <w:lang w:val="en-US"/>
        </w:rPr>
        <w:t>&lt;table width="100%" border="0" cellspacing="0" cellpadding="0"&gt;</w:t>
      </w:r>
    </w:p>
    <w:p w:rsidR="00BE56FD" w:rsidRPr="00BE56FD" w:rsidRDefault="00BE56FD" w:rsidP="00A035E9">
      <w:pPr>
        <w:pStyle w:val="CODE"/>
        <w:ind w:left="284"/>
        <w:rPr>
          <w:lang w:val="en-US"/>
        </w:rPr>
      </w:pPr>
      <w:r w:rsidRPr="00BE56FD">
        <w:rPr>
          <w:lang w:val="en-US"/>
        </w:rPr>
        <w:t>&lt;tr&gt;</w:t>
      </w:r>
    </w:p>
    <w:p w:rsidR="00BE56FD" w:rsidRPr="00BE56FD" w:rsidRDefault="00BE56FD" w:rsidP="00A035E9">
      <w:pPr>
        <w:pStyle w:val="CODE"/>
        <w:tabs>
          <w:tab w:val="left" w:pos="426"/>
        </w:tabs>
        <w:ind w:left="567"/>
        <w:rPr>
          <w:lang w:val="en-US"/>
        </w:rPr>
      </w:pPr>
      <w:r w:rsidRPr="00BE56FD">
        <w:rPr>
          <w:lang w:val="en-US"/>
        </w:rPr>
        <w:t>&lt;td width="236"&gt;</w:t>
      </w:r>
    </w:p>
    <w:p w:rsidR="00BE56FD" w:rsidRPr="00BE56FD" w:rsidRDefault="00BE56FD" w:rsidP="00A035E9">
      <w:pPr>
        <w:pStyle w:val="CODE"/>
        <w:tabs>
          <w:tab w:val="left" w:pos="426"/>
        </w:tabs>
        <w:ind w:left="567"/>
        <w:rPr>
          <w:lang w:val="en-US"/>
        </w:rPr>
      </w:pPr>
      <w:r w:rsidRPr="00BE56FD">
        <w:rPr>
          <w:lang w:val="en-US"/>
        </w:rPr>
        <w:t>&lt;a href="http://www.guide-formations.com/"&gt;</w:t>
      </w:r>
    </w:p>
    <w:p w:rsidR="00BE56FD" w:rsidRPr="00BE56FD" w:rsidRDefault="00BE56FD" w:rsidP="00A035E9">
      <w:pPr>
        <w:pStyle w:val="CODE"/>
        <w:tabs>
          <w:tab w:val="left" w:pos="426"/>
        </w:tabs>
        <w:ind w:left="567"/>
        <w:rPr>
          <w:lang w:val="en-US"/>
        </w:rPr>
      </w:pPr>
      <w:r w:rsidRPr="00BE56FD">
        <w:rPr>
          <w:lang w:val="en-US"/>
        </w:rPr>
        <w:t>&lt;img src="img/newsletter/bt-guide.gif" width="236" height="66" /&gt;&lt;/a&gt;&lt;/td&gt;</w:t>
      </w:r>
    </w:p>
    <w:p w:rsidR="00BE56FD" w:rsidRPr="00BE56FD" w:rsidRDefault="00BE56FD" w:rsidP="00A035E9">
      <w:pPr>
        <w:pStyle w:val="CODE"/>
        <w:tabs>
          <w:tab w:val="left" w:pos="426"/>
        </w:tabs>
        <w:ind w:left="567"/>
        <w:rPr>
          <w:lang w:val="en-US"/>
        </w:rPr>
      </w:pPr>
      <w:r w:rsidRPr="00BE56FD">
        <w:rPr>
          <w:lang w:val="en-US"/>
        </w:rPr>
        <w:t>&lt;td&gt;&amp;nbsp;&lt;/td&gt;</w:t>
      </w:r>
    </w:p>
    <w:p w:rsidR="00BE56FD" w:rsidRPr="00BE56FD" w:rsidRDefault="00BE56FD" w:rsidP="00A035E9">
      <w:pPr>
        <w:pStyle w:val="CODE"/>
        <w:ind w:left="284"/>
        <w:rPr>
          <w:lang w:val="en-US"/>
        </w:rPr>
      </w:pPr>
      <w:r w:rsidRPr="00BE56FD">
        <w:rPr>
          <w:lang w:val="en-US"/>
        </w:rPr>
        <w:t>&lt;/tr&gt;</w:t>
      </w:r>
    </w:p>
    <w:p w:rsidR="00BE56FD" w:rsidRPr="00BE56FD" w:rsidRDefault="00BE56FD" w:rsidP="00BE56FD">
      <w:pPr>
        <w:pStyle w:val="CODE"/>
        <w:rPr>
          <w:lang w:val="en-US"/>
        </w:rPr>
      </w:pPr>
      <w:r w:rsidRPr="00BE56FD">
        <w:rPr>
          <w:lang w:val="en-US"/>
        </w:rPr>
        <w:t>&lt;/table&gt;</w:t>
      </w:r>
    </w:p>
    <w:p w:rsidR="00BE56FD" w:rsidRDefault="00BE56FD" w:rsidP="00BE56FD">
      <w:pPr>
        <w:pStyle w:val="CODE"/>
      </w:pPr>
      <w:r>
        <w:t>&lt;!-- fin logo guide des formations --&gt;</w:t>
      </w:r>
    </w:p>
    <w:p w:rsidR="00BE56FD" w:rsidRDefault="00BE56FD" w:rsidP="00BE56FD">
      <w:pPr>
        <w:pStyle w:val="CODE"/>
      </w:pPr>
    </w:p>
    <w:p w:rsidR="00A035E9" w:rsidRDefault="00120F51" w:rsidP="00A035E9">
      <w:pPr>
        <w:pStyle w:val="Heading3"/>
      </w:pPr>
      <w:r>
        <w:t xml:space="preserve"> </w:t>
      </w:r>
      <w:bookmarkStart w:id="15" w:name="_Toc342653579"/>
      <w:r w:rsidR="00A035E9">
        <w:t>Etape 4c</w:t>
      </w:r>
      <w:r w:rsidR="007344F0">
        <w:t>: la partie droite</w:t>
      </w:r>
      <w:bookmarkEnd w:id="15"/>
    </w:p>
    <w:p w:rsidR="00A035E9" w:rsidRDefault="00A035E9" w:rsidP="00A035E9">
      <w:r>
        <w:t>La partie droite contenant les boutons</w:t>
      </w:r>
    </w:p>
    <w:p w:rsidR="00A035E9" w:rsidRDefault="003454C7" w:rsidP="00A035E9">
      <w:r>
        <w:t>Résultat souhaité:</w:t>
      </w:r>
    </w:p>
    <w:p w:rsidR="003454C7" w:rsidRPr="00A035E9" w:rsidRDefault="007344F0" w:rsidP="00A035E9">
      <w:r>
        <w:rPr>
          <w:noProof/>
          <w:lang w:eastAsia="fr-FR"/>
        </w:rPr>
        <w:lastRenderedPageBreak/>
        <w:drawing>
          <wp:inline distT="0" distB="0" distL="0" distR="0">
            <wp:extent cx="2876550" cy="3343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72.tmp"/>
                    <pic:cNvPicPr/>
                  </pic:nvPicPr>
                  <pic:blipFill>
                    <a:blip r:embed="rId17">
                      <a:extLst>
                        <a:ext uri="{28A0092B-C50C-407E-A947-70E740481C1C}">
                          <a14:useLocalDpi xmlns:a14="http://schemas.microsoft.com/office/drawing/2010/main" val="0"/>
                        </a:ext>
                      </a:extLst>
                    </a:blip>
                    <a:stretch>
                      <a:fillRect/>
                    </a:stretch>
                  </pic:blipFill>
                  <pic:spPr>
                    <a:xfrm>
                      <a:off x="0" y="0"/>
                      <a:ext cx="2876550" cy="3343275"/>
                    </a:xfrm>
                    <a:prstGeom prst="rect">
                      <a:avLst/>
                    </a:prstGeom>
                  </pic:spPr>
                </pic:pic>
              </a:graphicData>
            </a:graphic>
          </wp:inline>
        </w:drawing>
      </w:r>
    </w:p>
    <w:p w:rsidR="00D3468B" w:rsidRDefault="002D6F16" w:rsidP="002D6F16">
      <w:pPr>
        <w:pStyle w:val="Heading2"/>
      </w:pPr>
      <w:bookmarkStart w:id="16" w:name="_Toc342653580"/>
      <w:r>
        <w:t>Etape 5: le footer</w:t>
      </w:r>
      <w:bookmarkEnd w:id="16"/>
    </w:p>
    <w:p w:rsidR="00D3468B" w:rsidRDefault="007C12D7" w:rsidP="003166F7">
      <w:r>
        <w:t xml:space="preserve">Nous sommes arrivés au bout de nos peines! </w:t>
      </w:r>
    </w:p>
    <w:p w:rsidR="007C12D7" w:rsidRDefault="007C12D7" w:rsidP="003166F7">
      <w:r>
        <w:t xml:space="preserve">Résultat souhaité: </w:t>
      </w:r>
    </w:p>
    <w:p w:rsidR="007C12D7" w:rsidRDefault="007C12D7" w:rsidP="003166F7">
      <w:r>
        <w:rPr>
          <w:noProof/>
          <w:lang w:eastAsia="fr-FR"/>
        </w:rPr>
        <w:drawing>
          <wp:inline distT="0" distB="0" distL="0" distR="0">
            <wp:extent cx="5760720" cy="714375"/>
            <wp:effectExtent l="19050" t="19050" r="11430" b="285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7D.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714375"/>
                    </a:xfrm>
                    <a:prstGeom prst="rect">
                      <a:avLst/>
                    </a:prstGeom>
                    <a:ln>
                      <a:solidFill>
                        <a:schemeClr val="bg1">
                          <a:lumMod val="85000"/>
                        </a:schemeClr>
                      </a:solidFill>
                    </a:ln>
                  </pic:spPr>
                </pic:pic>
              </a:graphicData>
            </a:graphic>
          </wp:inline>
        </w:drawing>
      </w:r>
    </w:p>
    <w:p w:rsidR="00D3468B" w:rsidRPr="00547C23" w:rsidRDefault="00547C23" w:rsidP="003166F7">
      <w:pPr>
        <w:rPr>
          <w:lang w:val="en-US"/>
        </w:rPr>
      </w:pPr>
      <w:r w:rsidRPr="00547C23">
        <w:rPr>
          <w:lang w:val="en-US"/>
        </w:rPr>
        <w:t>HTML</w:t>
      </w:r>
    </w:p>
    <w:p w:rsidR="00547C23" w:rsidRPr="00547C23" w:rsidRDefault="00547C23" w:rsidP="00547C23">
      <w:pPr>
        <w:pStyle w:val="CODE"/>
        <w:rPr>
          <w:lang w:val="en-US"/>
        </w:rPr>
      </w:pPr>
      <w:r w:rsidRPr="00547C23">
        <w:rPr>
          <w:lang w:val="en-US"/>
        </w:rPr>
        <w:t>&lt;!-- footer --&gt;</w:t>
      </w:r>
    </w:p>
    <w:p w:rsidR="00547C23" w:rsidRPr="00547C23" w:rsidRDefault="00547C23" w:rsidP="00547C23">
      <w:pPr>
        <w:pStyle w:val="CODE"/>
        <w:rPr>
          <w:lang w:val="en-US"/>
        </w:rPr>
      </w:pPr>
      <w:r w:rsidRPr="00547C23">
        <w:rPr>
          <w:lang w:val="en-US"/>
        </w:rPr>
        <w:t xml:space="preserve">            </w:t>
      </w:r>
    </w:p>
    <w:p w:rsidR="00547C23" w:rsidRPr="00547C23" w:rsidRDefault="00547C23" w:rsidP="00547C23">
      <w:pPr>
        <w:pStyle w:val="CODE"/>
        <w:rPr>
          <w:lang w:val="en-US"/>
        </w:rPr>
      </w:pPr>
      <w:r w:rsidRPr="00547C23">
        <w:rPr>
          <w:lang w:val="en-US"/>
        </w:rPr>
        <w:t>&lt;!-- espace vertical --&gt;</w:t>
      </w:r>
    </w:p>
    <w:p w:rsidR="00547C23" w:rsidRPr="00547C23" w:rsidRDefault="00547C23" w:rsidP="00547C23">
      <w:pPr>
        <w:pStyle w:val="CODE"/>
        <w:rPr>
          <w:lang w:val="en-US"/>
        </w:rPr>
      </w:pPr>
      <w:r w:rsidRPr="00547C23">
        <w:rPr>
          <w:lang w:val="en-US"/>
        </w:rPr>
        <w:t>&lt;table width="100%" border="0" cellspacing="0" cellpadding="0"&gt;</w:t>
      </w:r>
    </w:p>
    <w:p w:rsidR="00547C23" w:rsidRPr="00547C23" w:rsidRDefault="00547C23" w:rsidP="00547C23">
      <w:pPr>
        <w:pStyle w:val="CODE"/>
        <w:ind w:left="284"/>
        <w:rPr>
          <w:lang w:val="en-US"/>
        </w:rPr>
      </w:pPr>
      <w:r w:rsidRPr="00547C23">
        <w:rPr>
          <w:lang w:val="en-US"/>
        </w:rPr>
        <w:t>&lt;tr&gt;</w:t>
      </w:r>
    </w:p>
    <w:p w:rsidR="00547C23" w:rsidRPr="00547C23" w:rsidRDefault="00547C23" w:rsidP="00547C23">
      <w:pPr>
        <w:pStyle w:val="CODE"/>
        <w:ind w:left="567"/>
        <w:rPr>
          <w:lang w:val="en-US"/>
        </w:rPr>
      </w:pPr>
      <w:r w:rsidRPr="00547C23">
        <w:rPr>
          <w:lang w:val="en-US"/>
        </w:rPr>
        <w:t>&lt;td&gt;&lt;img src="img/newsletter/pix-transparent.gif" width="1" height="20" /&gt;&lt;/td&gt;</w:t>
      </w:r>
    </w:p>
    <w:p w:rsidR="00547C23" w:rsidRDefault="00547C23" w:rsidP="00547C23">
      <w:pPr>
        <w:pStyle w:val="CODE"/>
        <w:ind w:left="284"/>
      </w:pPr>
      <w:r>
        <w:t>&lt;/tr&gt;</w:t>
      </w:r>
    </w:p>
    <w:p w:rsidR="00547C23" w:rsidRDefault="00547C23" w:rsidP="00547C23">
      <w:pPr>
        <w:pStyle w:val="CODE"/>
      </w:pPr>
      <w:r>
        <w:t xml:space="preserve">&lt;/table&gt; </w:t>
      </w:r>
    </w:p>
    <w:p w:rsidR="00547C23" w:rsidRDefault="00547C23" w:rsidP="00547C23">
      <w:pPr>
        <w:pStyle w:val="CODE"/>
      </w:pPr>
      <w:r>
        <w:t>&lt;!-- fin espace vertical --&gt;</w:t>
      </w:r>
    </w:p>
    <w:p w:rsidR="00547C23" w:rsidRDefault="00547C23" w:rsidP="00547C23">
      <w:pPr>
        <w:pStyle w:val="CODE"/>
      </w:pPr>
      <w:r>
        <w:t xml:space="preserve">            </w:t>
      </w:r>
    </w:p>
    <w:p w:rsidR="00547C23" w:rsidRPr="00547C23" w:rsidRDefault="00547C23" w:rsidP="00547C23">
      <w:pPr>
        <w:pStyle w:val="CODE"/>
        <w:rPr>
          <w:lang w:val="en-US"/>
        </w:rPr>
      </w:pPr>
      <w:r w:rsidRPr="00547C23">
        <w:rPr>
          <w:lang w:val="en-US"/>
        </w:rPr>
        <w:t xml:space="preserve">&lt;!-- ligne horizontale rouge  --&gt;            </w:t>
      </w:r>
    </w:p>
    <w:p w:rsidR="00547C23" w:rsidRPr="00547C23" w:rsidRDefault="00547C23" w:rsidP="00547C23">
      <w:pPr>
        <w:pStyle w:val="CODE"/>
        <w:rPr>
          <w:lang w:val="en-US"/>
        </w:rPr>
      </w:pPr>
      <w:r w:rsidRPr="00547C23">
        <w:rPr>
          <w:lang w:val="en-US"/>
        </w:rPr>
        <w:t>&lt;table width="100%" border="0" cellspacing="0" cellpadding="0"&gt;</w:t>
      </w:r>
    </w:p>
    <w:p w:rsidR="00547C23" w:rsidRPr="00547C23" w:rsidRDefault="00547C23" w:rsidP="00547C23">
      <w:pPr>
        <w:pStyle w:val="CODE"/>
        <w:ind w:left="708"/>
        <w:rPr>
          <w:lang w:val="en-US"/>
        </w:rPr>
      </w:pPr>
      <w:r w:rsidRPr="00547C23">
        <w:rPr>
          <w:lang w:val="en-US"/>
        </w:rPr>
        <w:t>&lt;tr&gt;</w:t>
      </w:r>
    </w:p>
    <w:p w:rsidR="00547C23" w:rsidRPr="00547C23" w:rsidRDefault="00547C23" w:rsidP="00547C23">
      <w:pPr>
        <w:pStyle w:val="CODE"/>
        <w:ind w:left="916"/>
        <w:rPr>
          <w:lang w:val="en-US"/>
        </w:rPr>
      </w:pPr>
      <w:r w:rsidRPr="00547C23">
        <w:rPr>
          <w:lang w:val="en-US"/>
        </w:rPr>
        <w:t>&lt;td bgcolor="#E5322D"&gt;&lt;img src="img/newsletter/pix-transparent.gif" width="1" height="1" /&gt;&lt;/td&gt;</w:t>
      </w:r>
    </w:p>
    <w:p w:rsidR="00547C23" w:rsidRPr="00547C23" w:rsidRDefault="00547C23" w:rsidP="00547C23">
      <w:pPr>
        <w:pStyle w:val="CODE"/>
        <w:ind w:left="708"/>
        <w:rPr>
          <w:lang w:val="en-US"/>
        </w:rPr>
      </w:pPr>
      <w:r w:rsidRPr="00547C23">
        <w:rPr>
          <w:lang w:val="en-US"/>
        </w:rPr>
        <w:t xml:space="preserve">&lt;/tr&gt;              </w:t>
      </w:r>
    </w:p>
    <w:p w:rsidR="00547C23" w:rsidRPr="00547C23" w:rsidRDefault="00547C23" w:rsidP="00547C23">
      <w:pPr>
        <w:pStyle w:val="CODE"/>
        <w:rPr>
          <w:lang w:val="en-US"/>
        </w:rPr>
      </w:pPr>
      <w:r w:rsidRPr="00547C23">
        <w:rPr>
          <w:lang w:val="en-US"/>
        </w:rPr>
        <w:t>&lt;/table&gt;</w:t>
      </w:r>
    </w:p>
    <w:p w:rsidR="00547C23" w:rsidRPr="00547C23" w:rsidRDefault="00547C23" w:rsidP="00547C23">
      <w:pPr>
        <w:pStyle w:val="CODE"/>
        <w:rPr>
          <w:lang w:val="en-US"/>
        </w:rPr>
      </w:pPr>
      <w:r w:rsidRPr="00547C23">
        <w:rPr>
          <w:lang w:val="en-US"/>
        </w:rPr>
        <w:t xml:space="preserve">            </w:t>
      </w:r>
    </w:p>
    <w:p w:rsidR="00547C23" w:rsidRDefault="00547C23" w:rsidP="00547C23">
      <w:pPr>
        <w:pStyle w:val="CODE"/>
        <w:rPr>
          <w:lang w:val="en-US"/>
        </w:rPr>
      </w:pPr>
    </w:p>
    <w:p w:rsidR="00547C23" w:rsidRPr="00547C23" w:rsidRDefault="00547C23" w:rsidP="00547C23">
      <w:pPr>
        <w:pStyle w:val="CODE"/>
        <w:rPr>
          <w:lang w:val="en-US"/>
        </w:rPr>
      </w:pPr>
      <w:r w:rsidRPr="00547C23">
        <w:rPr>
          <w:lang w:val="en-US"/>
        </w:rPr>
        <w:lastRenderedPageBreak/>
        <w:t>&lt;!-- texte: desabonnement ... --&gt;</w:t>
      </w:r>
      <w:r w:rsidRPr="00547C23">
        <w:rPr>
          <w:lang w:val="en-US"/>
        </w:rPr>
        <w:tab/>
      </w:r>
    </w:p>
    <w:p w:rsidR="00547C23" w:rsidRPr="00547C23" w:rsidRDefault="00547C23" w:rsidP="00547C23">
      <w:pPr>
        <w:pStyle w:val="CODE"/>
        <w:rPr>
          <w:lang w:val="en-US"/>
        </w:rPr>
      </w:pPr>
      <w:r w:rsidRPr="00547C23">
        <w:rPr>
          <w:lang w:val="en-US"/>
        </w:rPr>
        <w:t>&lt;table width="100%" border="0" cellspacing="0" cellpadding="0"&gt;</w:t>
      </w:r>
    </w:p>
    <w:p w:rsidR="00547C23" w:rsidRPr="00547C23" w:rsidRDefault="00547C23" w:rsidP="00547C23">
      <w:pPr>
        <w:pStyle w:val="CODE"/>
        <w:ind w:left="708"/>
        <w:rPr>
          <w:lang w:val="en-US"/>
        </w:rPr>
      </w:pPr>
      <w:r w:rsidRPr="00547C23">
        <w:rPr>
          <w:lang w:val="en-US"/>
        </w:rPr>
        <w:t>&lt;tr&gt;</w:t>
      </w:r>
    </w:p>
    <w:p w:rsidR="00547C23" w:rsidRPr="00547C23" w:rsidRDefault="00547C23" w:rsidP="00547C23">
      <w:pPr>
        <w:pStyle w:val="CODE"/>
        <w:ind w:left="916"/>
        <w:rPr>
          <w:lang w:val="en-US"/>
        </w:rPr>
      </w:pPr>
      <w:r w:rsidRPr="00547C23">
        <w:rPr>
          <w:lang w:val="en-US"/>
        </w:rPr>
        <w:t>&lt;td align="center" height="20"&gt;</w:t>
      </w:r>
    </w:p>
    <w:p w:rsidR="00547C23" w:rsidRDefault="00547C23" w:rsidP="00547C23">
      <w:pPr>
        <w:pStyle w:val="CODE"/>
        <w:ind w:left="916"/>
      </w:pPr>
      <w:r w:rsidRPr="00547C23">
        <w:t xml:space="preserve">&lt;font face="Trebuchet MS, Arial, Helvetica, sans-serif" color="504742" size="1"&gt; </w:t>
      </w:r>
      <w:r>
        <w:t>Pour vous désabonner, veuillez &lt;/font&gt;&lt;a href="#"&gt;&lt;font face="Trebuchet MS, Arial, Helvetica, sans-serif" color="504742" size="1"&gt;cliquer ici&lt;/font&gt;&lt;/a&gt;</w:t>
      </w:r>
    </w:p>
    <w:p w:rsidR="00547C23" w:rsidRDefault="00547C23" w:rsidP="00547C23">
      <w:pPr>
        <w:pStyle w:val="CODE"/>
        <w:ind w:left="916"/>
      </w:pPr>
      <w:r>
        <w:t>&lt;/td&gt;</w:t>
      </w:r>
    </w:p>
    <w:p w:rsidR="00547C23" w:rsidRDefault="00547C23" w:rsidP="00547C23">
      <w:pPr>
        <w:pStyle w:val="CODE"/>
        <w:ind w:left="708"/>
      </w:pPr>
      <w:r>
        <w:t>&lt;/tr&gt;</w:t>
      </w:r>
    </w:p>
    <w:p w:rsidR="00547C23" w:rsidRDefault="00547C23" w:rsidP="00547C23">
      <w:pPr>
        <w:pStyle w:val="CODE"/>
      </w:pPr>
      <w:r>
        <w:t>&lt;/table&gt;</w:t>
      </w:r>
    </w:p>
    <w:p w:rsidR="00547C23" w:rsidRDefault="00547C23" w:rsidP="00547C23">
      <w:pPr>
        <w:pStyle w:val="CODE"/>
      </w:pPr>
      <w:r>
        <w:t>&lt;!-- fin footer --&gt;</w:t>
      </w:r>
    </w:p>
    <w:p w:rsidR="00547C23" w:rsidRDefault="00547C23" w:rsidP="00547C23">
      <w:pPr>
        <w:pStyle w:val="CODE"/>
      </w:pPr>
    </w:p>
    <w:p w:rsidR="00547C23" w:rsidRDefault="00547C23" w:rsidP="00547C23">
      <w:pPr>
        <w:pStyle w:val="CODE"/>
      </w:pPr>
    </w:p>
    <w:p w:rsidR="00547C23" w:rsidRDefault="00547C23" w:rsidP="00547C23">
      <w:r>
        <w:t xml:space="preserve">Enfin nous avons </w:t>
      </w:r>
      <w:r w:rsidR="00DC0869">
        <w:t>rajouté</w:t>
      </w:r>
      <w:r>
        <w:t xml:space="preserve"> un espace vertical à la fin de la newsletter pour obtenir un fond de couleur en bas de page.</w:t>
      </w:r>
    </w:p>
    <w:p w:rsidR="00547C23" w:rsidRDefault="00547C23" w:rsidP="00547C23">
      <w:r>
        <w:t>…/…</w:t>
      </w:r>
    </w:p>
    <w:p w:rsidR="00547C23" w:rsidRDefault="00547C23" w:rsidP="00547C23">
      <w:pPr>
        <w:pStyle w:val="CODE"/>
      </w:pPr>
      <w:r>
        <w:t>&lt;!-- fin la newsletter  --&gt;</w:t>
      </w:r>
    </w:p>
    <w:p w:rsidR="00547C23" w:rsidRDefault="00547C23" w:rsidP="00547C23">
      <w:pPr>
        <w:pStyle w:val="CODE"/>
      </w:pPr>
    </w:p>
    <w:p w:rsidR="00547C23" w:rsidRDefault="00547C23" w:rsidP="00547C23">
      <w:pPr>
        <w:pStyle w:val="CODE"/>
      </w:pPr>
      <w:r>
        <w:t xml:space="preserve">        &lt;!-- bordure droite  --&gt;</w:t>
      </w:r>
    </w:p>
    <w:p w:rsidR="00547C23" w:rsidRDefault="00547C23" w:rsidP="00547C23">
      <w:pPr>
        <w:pStyle w:val="CODE"/>
      </w:pPr>
      <w:r>
        <w:t xml:space="preserve">        &lt;td width="30"&gt;&amp;nbsp;&lt;/td&gt;</w:t>
      </w:r>
    </w:p>
    <w:p w:rsidR="00547C23" w:rsidRDefault="00547C23" w:rsidP="00547C23">
      <w:pPr>
        <w:pStyle w:val="CODE"/>
      </w:pPr>
      <w:r>
        <w:t xml:space="preserve">        &lt;!-- fin bordure droite  --&gt;</w:t>
      </w:r>
    </w:p>
    <w:p w:rsidR="00547C23" w:rsidRDefault="00547C23" w:rsidP="00547C23">
      <w:pPr>
        <w:pStyle w:val="CODE"/>
      </w:pPr>
      <w:r>
        <w:t xml:space="preserve">      &lt;/tr&gt;</w:t>
      </w:r>
    </w:p>
    <w:p w:rsidR="00547C23" w:rsidRDefault="00547C23" w:rsidP="00547C23">
      <w:pPr>
        <w:pStyle w:val="CODE"/>
      </w:pPr>
      <w:r>
        <w:t xml:space="preserve">    &lt;/table&gt;    </w:t>
      </w:r>
    </w:p>
    <w:p w:rsidR="00547C23" w:rsidRDefault="00547C23" w:rsidP="00547C23">
      <w:pPr>
        <w:pStyle w:val="CODE"/>
      </w:pPr>
      <w:r>
        <w:t xml:space="preserve">    </w:t>
      </w:r>
    </w:p>
    <w:p w:rsidR="00547C23" w:rsidRDefault="00547C23" w:rsidP="00547C23">
      <w:pPr>
        <w:pStyle w:val="CODE"/>
      </w:pPr>
      <w:r>
        <w:t xml:space="preserve">     &lt;!-- espace vertical pour avoir un fond en bas --&gt;</w:t>
      </w:r>
    </w:p>
    <w:p w:rsidR="00547C23" w:rsidRPr="00547C23" w:rsidRDefault="00547C23" w:rsidP="00547C23">
      <w:pPr>
        <w:pStyle w:val="CODE"/>
        <w:rPr>
          <w:lang w:val="en-US"/>
        </w:rPr>
      </w:pPr>
      <w:r>
        <w:t xml:space="preserve">    </w:t>
      </w:r>
      <w:r w:rsidRPr="00547C23">
        <w:rPr>
          <w:lang w:val="en-US"/>
        </w:rPr>
        <w:t>&lt;table width="100%" border="0" cellspacing="0" cellpadding="0"&gt;</w:t>
      </w:r>
    </w:p>
    <w:p w:rsidR="00547C23" w:rsidRPr="00547C23" w:rsidRDefault="00547C23" w:rsidP="00547C23">
      <w:pPr>
        <w:pStyle w:val="CODE"/>
        <w:rPr>
          <w:lang w:val="en-US"/>
        </w:rPr>
      </w:pPr>
      <w:r w:rsidRPr="00547C23">
        <w:rPr>
          <w:lang w:val="en-US"/>
        </w:rPr>
        <w:t xml:space="preserve">      &lt;tr&gt;</w:t>
      </w:r>
    </w:p>
    <w:p w:rsidR="00547C23" w:rsidRPr="00547C23" w:rsidRDefault="00547C23" w:rsidP="00547C23">
      <w:pPr>
        <w:pStyle w:val="CODE"/>
        <w:rPr>
          <w:lang w:val="en-US"/>
        </w:rPr>
      </w:pPr>
      <w:r w:rsidRPr="00547C23">
        <w:rPr>
          <w:lang w:val="en-US"/>
        </w:rPr>
        <w:t xml:space="preserve">        &lt;td&gt;&lt;img src="img/newsletter/pix-transparent.gif" width="1" height="200" /&gt;&lt;/td&gt;</w:t>
      </w:r>
    </w:p>
    <w:p w:rsidR="00547C23" w:rsidRDefault="00547C23" w:rsidP="00547C23">
      <w:pPr>
        <w:pStyle w:val="CODE"/>
      </w:pPr>
      <w:r w:rsidRPr="00547C23">
        <w:rPr>
          <w:lang w:val="en-US"/>
        </w:rPr>
        <w:t xml:space="preserve">      </w:t>
      </w:r>
      <w:r>
        <w:t>&lt;/tr&gt;</w:t>
      </w:r>
    </w:p>
    <w:p w:rsidR="00547C23" w:rsidRDefault="00547C23" w:rsidP="00547C23">
      <w:pPr>
        <w:pStyle w:val="CODE"/>
      </w:pPr>
      <w:r>
        <w:t xml:space="preserve">    &lt;/table&gt; </w:t>
      </w:r>
    </w:p>
    <w:p w:rsidR="00547C23" w:rsidRDefault="00547C23" w:rsidP="00547C23">
      <w:pPr>
        <w:pStyle w:val="CODE"/>
      </w:pPr>
      <w:r>
        <w:t xml:space="preserve">    &lt;!-- fin espace vertical --&gt;</w:t>
      </w:r>
    </w:p>
    <w:p w:rsidR="00547C23" w:rsidRDefault="00547C23" w:rsidP="00547C23">
      <w:pPr>
        <w:pStyle w:val="CODE"/>
      </w:pPr>
      <w:r>
        <w:t xml:space="preserve">    </w:t>
      </w:r>
    </w:p>
    <w:p w:rsidR="00547C23" w:rsidRDefault="00547C23" w:rsidP="00547C23">
      <w:pPr>
        <w:pStyle w:val="CODE"/>
      </w:pPr>
      <w:r>
        <w:t xml:space="preserve">    </w:t>
      </w:r>
    </w:p>
    <w:p w:rsidR="00547C23" w:rsidRDefault="00547C23" w:rsidP="00547C23">
      <w:pPr>
        <w:pStyle w:val="CODE"/>
      </w:pPr>
      <w:r>
        <w:t xml:space="preserve"> &lt;!-- ////////////// fin conteneur principal ///////// --&gt;</w:t>
      </w:r>
    </w:p>
    <w:p w:rsidR="00D3468B" w:rsidRDefault="00D3468B" w:rsidP="00547C23"/>
    <w:p w:rsidR="00D3468B" w:rsidRDefault="00547C23" w:rsidP="003166F7">
      <w:r>
        <w:t>…/…</w:t>
      </w:r>
    </w:p>
    <w:p w:rsidR="00547C23" w:rsidRDefault="00547C23" w:rsidP="003166F7"/>
    <w:p w:rsidR="00DC0869" w:rsidRDefault="00DC0869" w:rsidP="003166F7"/>
    <w:p w:rsidR="00DC0869" w:rsidRDefault="00DC0869" w:rsidP="003166F7"/>
    <w:p w:rsidR="00DC0869" w:rsidRDefault="00DC0869" w:rsidP="003166F7"/>
    <w:p w:rsidR="00DC0869" w:rsidRDefault="00DC0869" w:rsidP="003166F7"/>
    <w:p w:rsidR="00DC0869" w:rsidRDefault="00DC0869" w:rsidP="003166F7"/>
    <w:p w:rsidR="00DC0869" w:rsidRDefault="00DC0869" w:rsidP="003166F7"/>
    <w:p w:rsidR="00547C23" w:rsidRDefault="00547C23" w:rsidP="003166F7">
      <w:r>
        <w:lastRenderedPageBreak/>
        <w:t>Regardons le résultat final dans Firefox</w:t>
      </w:r>
    </w:p>
    <w:p w:rsidR="00547C23" w:rsidRDefault="00381E28" w:rsidP="003166F7">
      <w:r>
        <w:rPr>
          <w:noProof/>
          <w:lang w:eastAsia="fr-FR"/>
        </w:rPr>
        <w:drawing>
          <wp:inline distT="0" distB="0" distL="0" distR="0">
            <wp:extent cx="5760720" cy="5760720"/>
            <wp:effectExtent l="19050" t="19050" r="11430"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7F.tmp"/>
                    <pic:cNvPicPr/>
                  </pic:nvPicPr>
                  <pic:blipFill>
                    <a:blip r:embed="rId19">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bg1">
                          <a:lumMod val="85000"/>
                        </a:schemeClr>
                      </a:solidFill>
                    </a:ln>
                  </pic:spPr>
                </pic:pic>
              </a:graphicData>
            </a:graphic>
          </wp:inline>
        </w:drawing>
      </w:r>
    </w:p>
    <w:p w:rsidR="00D3468B" w:rsidRDefault="00D3468B" w:rsidP="003166F7"/>
    <w:p w:rsidR="00381E28" w:rsidRDefault="00381E28" w:rsidP="00381E28">
      <w:pPr>
        <w:pStyle w:val="Heading2"/>
      </w:pPr>
      <w:bookmarkStart w:id="17" w:name="_Toc342653581"/>
      <w:r>
        <w:t xml:space="preserve">Etape 6: vérification </w:t>
      </w:r>
      <w:r w:rsidR="00CC41C9">
        <w:t>de l'affichage</w:t>
      </w:r>
      <w:bookmarkEnd w:id="17"/>
    </w:p>
    <w:p w:rsidR="00191957" w:rsidRDefault="00191957" w:rsidP="003166F7">
      <w:r>
        <w:t>Pour faire ce test en ligne, il faudra</w:t>
      </w:r>
      <w:r w:rsidR="00DC0869">
        <w:t xml:space="preserve"> physiquement </w:t>
      </w:r>
      <w:r>
        <w:t xml:space="preserve"> transférer nos images sur un serveur distant et modifier toutes les URL</w:t>
      </w:r>
      <w:r w:rsidR="00DC0869">
        <w:t xml:space="preserve"> en absolue.</w:t>
      </w:r>
    </w:p>
    <w:p w:rsidR="00191957" w:rsidRDefault="00191957" w:rsidP="003166F7">
      <w:r>
        <w:t xml:space="preserve">Ex: </w:t>
      </w:r>
    </w:p>
    <w:p w:rsidR="00191957" w:rsidRDefault="00191957" w:rsidP="00191957">
      <w:pPr>
        <w:pStyle w:val="CODE"/>
      </w:pPr>
      <w:r>
        <w:t>img/newsletter/image.gif</w:t>
      </w:r>
    </w:p>
    <w:p w:rsidR="00191957" w:rsidRDefault="00191957" w:rsidP="003166F7">
      <w:r>
        <w:br/>
        <w:t>sera remplacé par</w:t>
      </w:r>
    </w:p>
    <w:p w:rsidR="00191957" w:rsidRPr="00191957" w:rsidRDefault="00191957" w:rsidP="00191957">
      <w:pPr>
        <w:pStyle w:val="CODE"/>
      </w:pPr>
      <w:r w:rsidRPr="00191957">
        <w:t>http://www.monsite.com/img/newsletter/image.gif</w:t>
      </w:r>
    </w:p>
    <w:p w:rsidR="00191957" w:rsidRPr="00191957" w:rsidRDefault="00191957" w:rsidP="003166F7"/>
    <w:p w:rsidR="00212B15" w:rsidRDefault="00212B15" w:rsidP="00212B15">
      <w:r>
        <w:lastRenderedPageBreak/>
        <w:t>De plus vous aurez besoin d'utiliser un langage de programmation de type PHP pour envoyer votre newsletter ou bien un logiciel de type Sarbacane.</w:t>
      </w:r>
    </w:p>
    <w:p w:rsidR="00191957" w:rsidRPr="00191957" w:rsidRDefault="00191957" w:rsidP="003166F7"/>
    <w:p w:rsidR="00D3468B" w:rsidRPr="00191957" w:rsidRDefault="00212B15" w:rsidP="00CC41C9">
      <w:pPr>
        <w:pStyle w:val="Heading3"/>
      </w:pPr>
      <w:bookmarkStart w:id="18" w:name="_Toc342653582"/>
      <w:r>
        <w:t>Vérification d</w:t>
      </w:r>
      <w:r w:rsidR="00381E28" w:rsidRPr="00191957">
        <w:t>ans Outlook 2007/2010</w:t>
      </w:r>
      <w:bookmarkEnd w:id="18"/>
    </w:p>
    <w:p w:rsidR="00381E28" w:rsidRDefault="003B37F4" w:rsidP="00381E28">
      <w:r>
        <w:t>Voici ce que verront vos destinataires. Certains pourront afficher les images mais la plupart des entreprises grandes et moyennes ne l'autoriseront pas.</w:t>
      </w:r>
    </w:p>
    <w:p w:rsidR="003B37F4" w:rsidRDefault="003B37F4" w:rsidP="00381E28">
      <w:r>
        <w:rPr>
          <w:noProof/>
          <w:lang w:eastAsia="fr-FR"/>
        </w:rPr>
        <w:drawing>
          <wp:inline distT="0" distB="0" distL="0" distR="0">
            <wp:extent cx="5760720" cy="52978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94.tmp"/>
                    <pic:cNvPicPr/>
                  </pic:nvPicPr>
                  <pic:blipFill>
                    <a:blip r:embed="rId20">
                      <a:extLst>
                        <a:ext uri="{28A0092B-C50C-407E-A947-70E740481C1C}">
                          <a14:useLocalDpi xmlns:a14="http://schemas.microsoft.com/office/drawing/2010/main" val="0"/>
                        </a:ext>
                      </a:extLst>
                    </a:blip>
                    <a:stretch>
                      <a:fillRect/>
                    </a:stretch>
                  </pic:blipFill>
                  <pic:spPr>
                    <a:xfrm>
                      <a:off x="0" y="0"/>
                      <a:ext cx="5760720" cy="5297805"/>
                    </a:xfrm>
                    <a:prstGeom prst="rect">
                      <a:avLst/>
                    </a:prstGeom>
                  </pic:spPr>
                </pic:pic>
              </a:graphicData>
            </a:graphic>
          </wp:inline>
        </w:drawing>
      </w:r>
    </w:p>
    <w:p w:rsidR="000630B3" w:rsidRDefault="003B37F4" w:rsidP="00381E28">
      <w:r>
        <w:t xml:space="preserve">La mise en forme est </w:t>
      </w:r>
      <w:r w:rsidR="00193C65">
        <w:t>conservée</w:t>
      </w:r>
      <w:r>
        <w:t>, c'est déjà ça. Les liens sont actifs</w:t>
      </w:r>
      <w:r w:rsidR="000630B3">
        <w:t>, c'est bien!</w:t>
      </w:r>
      <w:r>
        <w:t xml:space="preserve">. </w:t>
      </w:r>
    </w:p>
    <w:p w:rsidR="00381E28" w:rsidRDefault="003B37F4" w:rsidP="00381E28">
      <w:r>
        <w:t>Si vous aviez mis votre texte dans des images, vos destinataires n'auraient rien pu lire et auront certainement mis votre newsletter directement à la poubelle.</w:t>
      </w:r>
    </w:p>
    <w:p w:rsidR="000630B3" w:rsidRDefault="000630B3" w:rsidP="00381E28">
      <w:r>
        <w:t>Les personnes qui pourront charger les images verront cela:</w:t>
      </w:r>
    </w:p>
    <w:p w:rsidR="000630B3" w:rsidRDefault="000630B3" w:rsidP="00381E28">
      <w:r>
        <w:rPr>
          <w:noProof/>
          <w:lang w:eastAsia="fr-FR"/>
        </w:rPr>
        <w:lastRenderedPageBreak/>
        <w:drawing>
          <wp:inline distT="0" distB="0" distL="0" distR="0">
            <wp:extent cx="5760720" cy="54089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96.tmp"/>
                    <pic:cNvPicPr/>
                  </pic:nvPicPr>
                  <pic:blipFill>
                    <a:blip r:embed="rId21">
                      <a:extLst>
                        <a:ext uri="{28A0092B-C50C-407E-A947-70E740481C1C}">
                          <a14:useLocalDpi xmlns:a14="http://schemas.microsoft.com/office/drawing/2010/main" val="0"/>
                        </a:ext>
                      </a:extLst>
                    </a:blip>
                    <a:stretch>
                      <a:fillRect/>
                    </a:stretch>
                  </pic:blipFill>
                  <pic:spPr>
                    <a:xfrm>
                      <a:off x="0" y="0"/>
                      <a:ext cx="5760720" cy="5408930"/>
                    </a:xfrm>
                    <a:prstGeom prst="rect">
                      <a:avLst/>
                    </a:prstGeom>
                  </pic:spPr>
                </pic:pic>
              </a:graphicData>
            </a:graphic>
          </wp:inline>
        </w:drawing>
      </w:r>
    </w:p>
    <w:p w:rsidR="003B37F4" w:rsidRDefault="000630B3" w:rsidP="00381E28">
      <w:r>
        <w:t>Pas mal du tout! Mais observez de plus près :</w:t>
      </w:r>
    </w:p>
    <w:p w:rsidR="000630B3" w:rsidRPr="0048131A" w:rsidRDefault="000630B3" w:rsidP="000630B3">
      <w:pPr>
        <w:pStyle w:val="ListParagraph"/>
        <w:numPr>
          <w:ilvl w:val="0"/>
          <w:numId w:val="23"/>
        </w:numPr>
        <w:rPr>
          <w:lang w:val="fr-FR"/>
        </w:rPr>
      </w:pPr>
      <w:r w:rsidRPr="0048131A">
        <w:rPr>
          <w:lang w:val="fr-FR"/>
        </w:rPr>
        <w:t>La marge à 0 en CSS que nous avions appliqué à notre body n'est pas prise en compte</w:t>
      </w:r>
    </w:p>
    <w:p w:rsidR="000630B3" w:rsidRPr="0048131A" w:rsidRDefault="000630B3" w:rsidP="000630B3">
      <w:pPr>
        <w:pStyle w:val="ListParagraph"/>
        <w:numPr>
          <w:ilvl w:val="0"/>
          <w:numId w:val="23"/>
        </w:numPr>
        <w:rPr>
          <w:lang w:val="fr-FR"/>
        </w:rPr>
      </w:pPr>
      <w:r w:rsidRPr="0048131A">
        <w:rPr>
          <w:lang w:val="fr-FR"/>
        </w:rPr>
        <w:t>L'image de fond du menu non plus</w:t>
      </w:r>
    </w:p>
    <w:p w:rsidR="00D3468B" w:rsidRDefault="00D3468B" w:rsidP="003166F7"/>
    <w:p w:rsidR="00D3468B" w:rsidRDefault="000630B3" w:rsidP="003166F7">
      <w:r>
        <w:t>Mais ces différences restent acceptable</w:t>
      </w:r>
      <w:r w:rsidR="0048131A">
        <w:t>s</w:t>
      </w:r>
      <w:bookmarkStart w:id="19" w:name="_GoBack"/>
      <w:bookmarkEnd w:id="19"/>
      <w:r>
        <w:t>.</w:t>
      </w:r>
    </w:p>
    <w:p w:rsidR="000630B3" w:rsidRDefault="000630B3" w:rsidP="003166F7"/>
    <w:p w:rsidR="000630B3" w:rsidRDefault="00212B15" w:rsidP="00CC41C9">
      <w:pPr>
        <w:pStyle w:val="Heading3"/>
      </w:pPr>
      <w:bookmarkStart w:id="20" w:name="_Toc342653583"/>
      <w:r>
        <w:t>Vérification  d</w:t>
      </w:r>
      <w:r w:rsidR="000630B3">
        <w:t>ans Thunderbird</w:t>
      </w:r>
      <w:bookmarkEnd w:id="20"/>
    </w:p>
    <w:p w:rsidR="006A2DEB" w:rsidRDefault="000630B3" w:rsidP="000630B3">
      <w:r>
        <w:t>Ce logiciel bloque aussi les images, mais au moins les textes de remplacement sont lisibles.</w:t>
      </w:r>
    </w:p>
    <w:p w:rsidR="000630B3" w:rsidRDefault="000630B3" w:rsidP="000630B3">
      <w:r>
        <w:t xml:space="preserve">En revanche, les textes </w:t>
      </w:r>
      <w:r w:rsidR="006A2DEB">
        <w:t>sont assez petits. Cela est certainement dû à notre paramètre size="2" de la balise font car les titres qui ont été traité en CSS semblent corrects. En conséquence, il sera souhaitable de cumuler pour chaque texte du HTML et du CSS.</w:t>
      </w:r>
    </w:p>
    <w:p w:rsidR="000630B3" w:rsidRDefault="000630B3" w:rsidP="000630B3">
      <w:r>
        <w:rPr>
          <w:noProof/>
          <w:lang w:eastAsia="fr-FR"/>
        </w:rPr>
        <w:lastRenderedPageBreak/>
        <w:drawing>
          <wp:inline distT="0" distB="0" distL="0" distR="0">
            <wp:extent cx="5760720" cy="54209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9A.tmp"/>
                    <pic:cNvPicPr/>
                  </pic:nvPicPr>
                  <pic:blipFill>
                    <a:blip r:embed="rId22">
                      <a:extLst>
                        <a:ext uri="{28A0092B-C50C-407E-A947-70E740481C1C}">
                          <a14:useLocalDpi xmlns:a14="http://schemas.microsoft.com/office/drawing/2010/main" val="0"/>
                        </a:ext>
                      </a:extLst>
                    </a:blip>
                    <a:stretch>
                      <a:fillRect/>
                    </a:stretch>
                  </pic:blipFill>
                  <pic:spPr>
                    <a:xfrm>
                      <a:off x="0" y="0"/>
                      <a:ext cx="5760720" cy="5420995"/>
                    </a:xfrm>
                    <a:prstGeom prst="rect">
                      <a:avLst/>
                    </a:prstGeom>
                  </pic:spPr>
                </pic:pic>
              </a:graphicData>
            </a:graphic>
          </wp:inline>
        </w:drawing>
      </w:r>
    </w:p>
    <w:p w:rsidR="006A2DEB" w:rsidRDefault="006A2DEB" w:rsidP="003166F7"/>
    <w:p w:rsidR="006A2DEB" w:rsidRDefault="006A2DEB" w:rsidP="003166F7"/>
    <w:p w:rsidR="006A2DEB" w:rsidRDefault="006A2DEB" w:rsidP="003166F7"/>
    <w:p w:rsidR="006A2DEB" w:rsidRDefault="006A2DEB" w:rsidP="003166F7"/>
    <w:p w:rsidR="006A2DEB" w:rsidRDefault="006A2DEB" w:rsidP="003166F7"/>
    <w:p w:rsidR="006A2DEB" w:rsidRDefault="006A2DEB" w:rsidP="003166F7"/>
    <w:p w:rsidR="006A2DEB" w:rsidRDefault="006A2DEB" w:rsidP="003166F7"/>
    <w:p w:rsidR="006A2DEB" w:rsidRDefault="006A2DEB" w:rsidP="003166F7"/>
    <w:p w:rsidR="006A2DEB" w:rsidRDefault="006A2DEB" w:rsidP="003166F7"/>
    <w:p w:rsidR="006A2DEB" w:rsidRDefault="006A2DEB" w:rsidP="003166F7"/>
    <w:p w:rsidR="006A2DEB" w:rsidRDefault="006A2DEB" w:rsidP="003166F7"/>
    <w:p w:rsidR="000630B3" w:rsidRDefault="006A2DEB" w:rsidP="003166F7">
      <w:r>
        <w:lastRenderedPageBreak/>
        <w:t>En autorisant l'affichage des images, nous obtenons le résultat suivant:</w:t>
      </w:r>
    </w:p>
    <w:p w:rsidR="006A2DEB" w:rsidRDefault="006A2DEB" w:rsidP="003166F7">
      <w:r>
        <w:rPr>
          <w:noProof/>
          <w:lang w:eastAsia="fr-FR"/>
        </w:rPr>
        <w:drawing>
          <wp:inline distT="0" distB="0" distL="0" distR="0">
            <wp:extent cx="5756745" cy="518395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9B.tmp"/>
                    <pic:cNvPicPr/>
                  </pic:nvPicPr>
                  <pic:blipFill rotWithShape="1">
                    <a:blip r:embed="rId23">
                      <a:extLst>
                        <a:ext uri="{28A0092B-C50C-407E-A947-70E740481C1C}">
                          <a14:useLocalDpi xmlns:a14="http://schemas.microsoft.com/office/drawing/2010/main" val="0"/>
                        </a:ext>
                      </a:extLst>
                    </a:blip>
                    <a:srcRect t="761"/>
                    <a:stretch/>
                  </pic:blipFill>
                  <pic:spPr bwMode="auto">
                    <a:xfrm>
                      <a:off x="0" y="0"/>
                      <a:ext cx="5760720" cy="5187535"/>
                    </a:xfrm>
                    <a:prstGeom prst="rect">
                      <a:avLst/>
                    </a:prstGeom>
                    <a:ln>
                      <a:noFill/>
                    </a:ln>
                    <a:extLst>
                      <a:ext uri="{53640926-AAD7-44D8-BBD7-CCE9431645EC}">
                        <a14:shadowObscured xmlns:a14="http://schemas.microsoft.com/office/drawing/2010/main"/>
                      </a:ext>
                    </a:extLst>
                  </pic:spPr>
                </pic:pic>
              </a:graphicData>
            </a:graphic>
          </wp:inline>
        </w:drawing>
      </w:r>
    </w:p>
    <w:p w:rsidR="00D3468B" w:rsidRDefault="006A2DEB" w:rsidP="003166F7">
      <w:r>
        <w:t>Cette fois ci la marge du body a bien été prise en compte de même que l'image de fond.</w:t>
      </w:r>
    </w:p>
    <w:p w:rsidR="006A2DEB" w:rsidRDefault="006A2DEB" w:rsidP="003166F7"/>
    <w:p w:rsidR="00CC41C9" w:rsidRDefault="00212B15" w:rsidP="00CC41C9">
      <w:pPr>
        <w:pStyle w:val="Heading3"/>
      </w:pPr>
      <w:bookmarkStart w:id="21" w:name="_Toc342653584"/>
      <w:r>
        <w:t>Vérification  d</w:t>
      </w:r>
      <w:r w:rsidR="00CC41C9">
        <w:t>ans un navigateur via gmail.com</w:t>
      </w:r>
      <w:bookmarkEnd w:id="21"/>
    </w:p>
    <w:p w:rsidR="00CC41C9" w:rsidRDefault="005E7A84" w:rsidP="00CC41C9">
      <w:r>
        <w:t>De la même manière que les cas ci-dessus les images ne sont pas affichées par défaut.</w:t>
      </w:r>
    </w:p>
    <w:p w:rsidR="005E7A84" w:rsidRPr="00CC41C9" w:rsidRDefault="005E7A84" w:rsidP="00CC41C9">
      <w:r>
        <w:rPr>
          <w:noProof/>
          <w:lang w:eastAsia="fr-FR"/>
        </w:rPr>
        <w:lastRenderedPageBreak/>
        <w:drawing>
          <wp:inline distT="0" distB="0" distL="0" distR="0">
            <wp:extent cx="5760720" cy="2891790"/>
            <wp:effectExtent l="19050" t="19050" r="1143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9C.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2891790"/>
                    </a:xfrm>
                    <a:prstGeom prst="rect">
                      <a:avLst/>
                    </a:prstGeom>
                    <a:ln>
                      <a:solidFill>
                        <a:schemeClr val="bg1">
                          <a:lumMod val="85000"/>
                        </a:schemeClr>
                      </a:solidFill>
                    </a:ln>
                  </pic:spPr>
                </pic:pic>
              </a:graphicData>
            </a:graphic>
          </wp:inline>
        </w:drawing>
      </w:r>
    </w:p>
    <w:p w:rsidR="00D3468B" w:rsidRDefault="005E7A84" w:rsidP="003166F7">
      <w:r>
        <w:t>En affichant les images:</w:t>
      </w:r>
    </w:p>
    <w:p w:rsidR="005E7A84" w:rsidRDefault="005E7A84" w:rsidP="003166F7">
      <w:r>
        <w:rPr>
          <w:noProof/>
          <w:lang w:eastAsia="fr-FR"/>
        </w:rPr>
        <w:drawing>
          <wp:inline distT="0" distB="0" distL="0" distR="0">
            <wp:extent cx="5760720" cy="5139055"/>
            <wp:effectExtent l="19050" t="19050" r="11430" b="234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A1.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5139055"/>
                    </a:xfrm>
                    <a:prstGeom prst="rect">
                      <a:avLst/>
                    </a:prstGeom>
                    <a:ln>
                      <a:solidFill>
                        <a:schemeClr val="bg1">
                          <a:lumMod val="85000"/>
                        </a:schemeClr>
                      </a:solidFill>
                    </a:ln>
                  </pic:spPr>
                </pic:pic>
              </a:graphicData>
            </a:graphic>
          </wp:inline>
        </w:drawing>
      </w:r>
    </w:p>
    <w:p w:rsidR="00D3468B" w:rsidRDefault="005E7A84" w:rsidP="003166F7">
      <w:r>
        <w:lastRenderedPageBreak/>
        <w:t>Le résultat est satisfaisant, seules les lignes rouges supérieures et inférieures ont pris un peu d'épaisseur! Mais cela n'est pas grave et ne gêne en aucun cas la lecture de notre newsletter.</w:t>
      </w:r>
    </w:p>
    <w:p w:rsidR="005E7A84" w:rsidRDefault="005E7A84" w:rsidP="003166F7"/>
    <w:p w:rsidR="001D51D6" w:rsidRDefault="00212B15" w:rsidP="001D51D6">
      <w:pPr>
        <w:pStyle w:val="Heading3"/>
      </w:pPr>
      <w:bookmarkStart w:id="22" w:name="_Toc342653585"/>
      <w:r>
        <w:t>Vérification  d</w:t>
      </w:r>
      <w:r w:rsidR="001D51D6">
        <w:t>ans un navigateur via voila.fr</w:t>
      </w:r>
      <w:bookmarkEnd w:id="22"/>
    </w:p>
    <w:p w:rsidR="001D51D6" w:rsidRPr="001D51D6" w:rsidRDefault="001D51D6" w:rsidP="001D51D6">
      <w:r>
        <w:t>L'affichage des images</w:t>
      </w:r>
      <w:r w:rsidR="00212B15">
        <w:t xml:space="preserve"> cette fois ce</w:t>
      </w:r>
      <w:r>
        <w:t xml:space="preserve"> fait par défaut</w:t>
      </w:r>
      <w:r w:rsidR="00212B15">
        <w:t>!</w:t>
      </w:r>
    </w:p>
    <w:p w:rsidR="001D51D6" w:rsidRPr="001D51D6" w:rsidRDefault="001D51D6" w:rsidP="001D51D6">
      <w:r>
        <w:rPr>
          <w:noProof/>
          <w:lang w:eastAsia="fr-FR"/>
        </w:rPr>
        <w:drawing>
          <wp:inline distT="0" distB="0" distL="0" distR="0">
            <wp:extent cx="5760720" cy="5856605"/>
            <wp:effectExtent l="19050" t="19050" r="11430" b="1079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A5.tmp"/>
                    <pic:cNvPicPr/>
                  </pic:nvPicPr>
                  <pic:blipFill>
                    <a:blip r:embed="rId26">
                      <a:extLst>
                        <a:ext uri="{28A0092B-C50C-407E-A947-70E740481C1C}">
                          <a14:useLocalDpi xmlns:a14="http://schemas.microsoft.com/office/drawing/2010/main" val="0"/>
                        </a:ext>
                      </a:extLst>
                    </a:blip>
                    <a:stretch>
                      <a:fillRect/>
                    </a:stretch>
                  </pic:blipFill>
                  <pic:spPr>
                    <a:xfrm>
                      <a:off x="0" y="0"/>
                      <a:ext cx="5760720" cy="5856605"/>
                    </a:xfrm>
                    <a:prstGeom prst="rect">
                      <a:avLst/>
                    </a:prstGeom>
                    <a:ln>
                      <a:solidFill>
                        <a:schemeClr val="bg1">
                          <a:lumMod val="85000"/>
                        </a:schemeClr>
                      </a:solidFill>
                    </a:ln>
                  </pic:spPr>
                </pic:pic>
              </a:graphicData>
            </a:graphic>
          </wp:inline>
        </w:drawing>
      </w:r>
    </w:p>
    <w:p w:rsidR="00D3468B" w:rsidRPr="001D51D6" w:rsidRDefault="001D51D6" w:rsidP="003166F7">
      <w:pPr>
        <w:rPr>
          <w:rStyle w:val="CODECar"/>
          <w:rFonts w:eastAsia="Calibri"/>
        </w:rPr>
      </w:pPr>
      <w:r>
        <w:t xml:space="preserve">En revanche le soulignement de nos liens dans le texte ont disparu! Pour y remédier rajouter des balises HTML &lt;u&gt; cela devrait suffir. Sinon rajouter du CSS dans les liens </w:t>
      </w:r>
      <w:r w:rsidRPr="001D51D6">
        <w:rPr>
          <w:rStyle w:val="CODECar"/>
          <w:rFonts w:eastAsia="Calibri"/>
        </w:rPr>
        <w:t>style="text-decoration:underline"</w:t>
      </w:r>
    </w:p>
    <w:p w:rsidR="00D3468B" w:rsidRDefault="001D51D6" w:rsidP="003166F7">
      <w:r>
        <w:t xml:space="preserve">Enfin, en production, il serait souhaitable de vérifier aussi cette newsletter dans le logiciel mail de Apple et sur d'autres Webmail. </w:t>
      </w:r>
    </w:p>
    <w:p w:rsidR="001D51D6" w:rsidRDefault="001D51D6" w:rsidP="003166F7">
      <w:r>
        <w:lastRenderedPageBreak/>
        <w:t xml:space="preserve">Vous l'avez compris </w:t>
      </w:r>
      <w:r w:rsidR="00EA4EF5">
        <w:t>un affichage uniforme d'une newsletter est très difficile à réaliser.</w:t>
      </w:r>
    </w:p>
    <w:p w:rsidR="00D3468B" w:rsidRDefault="00D3468B" w:rsidP="003166F7"/>
    <w:p w:rsidR="00D601E0" w:rsidRPr="00BA56CD" w:rsidRDefault="00D601E0" w:rsidP="00086AD7">
      <w:pPr>
        <w:pStyle w:val="Heading1"/>
        <w:rPr>
          <w:lang w:val="fr-FR"/>
        </w:rPr>
      </w:pPr>
      <w:bookmarkStart w:id="23" w:name="_Toc342653586"/>
      <w:r w:rsidRPr="00BA56CD">
        <w:rPr>
          <w:lang w:val="fr-FR"/>
        </w:rPr>
        <w:t>Conclusion:</w:t>
      </w:r>
      <w:bookmarkEnd w:id="23"/>
    </w:p>
    <w:p w:rsidR="000C1B1D" w:rsidRDefault="001567B5" w:rsidP="003166F7">
      <w:r>
        <w:t>Peu d'ouvrage traite de ce sujet important, l'intégration d'une newsletter</w:t>
      </w:r>
      <w:r w:rsidR="000C1B1D">
        <w:t>.</w:t>
      </w:r>
    </w:p>
    <w:p w:rsidR="003166F7" w:rsidRDefault="0073798F" w:rsidP="003166F7">
      <w:r>
        <w:t xml:space="preserve">Pourtant, les </w:t>
      </w:r>
      <w:r w:rsidR="001567B5">
        <w:t>intégrateur</w:t>
      </w:r>
      <w:r>
        <w:t>s</w:t>
      </w:r>
      <w:r w:rsidR="001567B5">
        <w:t xml:space="preserve"> </w:t>
      </w:r>
      <w:r>
        <w:t xml:space="preserve">ont au moins une fois </w:t>
      </w:r>
      <w:r w:rsidR="00193C65">
        <w:t>goûté</w:t>
      </w:r>
      <w:r w:rsidR="001567B5">
        <w:t xml:space="preserve"> </w:t>
      </w:r>
      <w:r>
        <w:t>aux joies de</w:t>
      </w:r>
      <w:r w:rsidR="001567B5">
        <w:t xml:space="preserve"> ce type très spécial d'intégration.</w:t>
      </w:r>
    </w:p>
    <w:p w:rsidR="001567B5" w:rsidRDefault="0073798F" w:rsidP="003166F7">
      <w:r>
        <w:t>S</w:t>
      </w:r>
      <w:r w:rsidR="001567B5">
        <w:t>urtout garder bien à l'esprit que le Web et les logiciels</w:t>
      </w:r>
      <w:r w:rsidR="00193C65">
        <w:t xml:space="preserve"> de messagerie</w:t>
      </w:r>
      <w:r w:rsidR="001567B5">
        <w:t xml:space="preserve"> évolue</w:t>
      </w:r>
      <w:r>
        <w:t>nt</w:t>
      </w:r>
      <w:r w:rsidR="001567B5">
        <w:t xml:space="preserve"> sans cesse et que vous devrez </w:t>
      </w:r>
      <w:r>
        <w:t xml:space="preserve">certainement </w:t>
      </w:r>
      <w:r w:rsidR="001567B5">
        <w:t xml:space="preserve">adapter votre manière d'intégrer une newsletter </w:t>
      </w:r>
      <w:r>
        <w:t>dans le futur.</w:t>
      </w:r>
    </w:p>
    <w:p w:rsidR="001567B5" w:rsidRDefault="001567B5" w:rsidP="003166F7">
      <w:r>
        <w:t xml:space="preserve">En attendant la méthode rudimentaire </w:t>
      </w:r>
      <w:r w:rsidR="006336A3">
        <w:t xml:space="preserve">mais </w:t>
      </w:r>
      <w:r w:rsidR="00193C65">
        <w:t>efficace</w:t>
      </w:r>
      <w:r w:rsidR="006336A3">
        <w:t xml:space="preserve"> </w:t>
      </w:r>
      <w:r>
        <w:t>que je viens de vous communiquer devrait être valable encore quelques années,</w:t>
      </w:r>
    </w:p>
    <w:p w:rsidR="001567B5" w:rsidRPr="00552A03" w:rsidRDefault="001567B5" w:rsidP="003166F7">
      <w:r>
        <w:t>Bon courage et bonne continuation dans vos futurs projets.</w:t>
      </w:r>
    </w:p>
    <w:sectPr w:rsidR="001567B5" w:rsidRPr="00552A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7745" w:rsidRDefault="003E7745" w:rsidP="00914730">
      <w:pPr>
        <w:spacing w:after="0" w:line="240" w:lineRule="auto"/>
      </w:pPr>
      <w:r>
        <w:separator/>
      </w:r>
    </w:p>
  </w:endnote>
  <w:endnote w:type="continuationSeparator" w:id="0">
    <w:p w:rsidR="003E7745" w:rsidRDefault="003E7745" w:rsidP="009147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7745" w:rsidRDefault="003E7745" w:rsidP="00914730">
      <w:pPr>
        <w:spacing w:after="0" w:line="240" w:lineRule="auto"/>
      </w:pPr>
      <w:r>
        <w:separator/>
      </w:r>
    </w:p>
  </w:footnote>
  <w:footnote w:type="continuationSeparator" w:id="0">
    <w:p w:rsidR="003E7745" w:rsidRDefault="003E7745" w:rsidP="009147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87B60"/>
    <w:multiLevelType w:val="hybridMultilevel"/>
    <w:tmpl w:val="655603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D577033"/>
    <w:multiLevelType w:val="hybridMultilevel"/>
    <w:tmpl w:val="3790DE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FD75D2F"/>
    <w:multiLevelType w:val="hybridMultilevel"/>
    <w:tmpl w:val="3A66B11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80E0FA8"/>
    <w:multiLevelType w:val="hybridMultilevel"/>
    <w:tmpl w:val="18D899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3F2A4F"/>
    <w:multiLevelType w:val="hybridMultilevel"/>
    <w:tmpl w:val="90BE4C0E"/>
    <w:lvl w:ilvl="0" w:tplc="6DA0040C">
      <w:start w:val="1"/>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E60447"/>
    <w:multiLevelType w:val="hybridMultilevel"/>
    <w:tmpl w:val="7CFE78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5E570FF"/>
    <w:multiLevelType w:val="hybridMultilevel"/>
    <w:tmpl w:val="6E4E00C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14C703B"/>
    <w:multiLevelType w:val="hybridMultilevel"/>
    <w:tmpl w:val="9A5EA1D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A9234C7"/>
    <w:multiLevelType w:val="hybridMultilevel"/>
    <w:tmpl w:val="E37220A2"/>
    <w:lvl w:ilvl="0" w:tplc="46A8097E">
      <w:start w:val="1"/>
      <w:numFmt w:val="bullet"/>
      <w:pStyle w:val="ListParagraph"/>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C0D79D1"/>
    <w:multiLevelType w:val="hybridMultilevel"/>
    <w:tmpl w:val="52029F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B9734F0"/>
    <w:multiLevelType w:val="hybridMultilevel"/>
    <w:tmpl w:val="550C43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1C8399C"/>
    <w:multiLevelType w:val="hybridMultilevel"/>
    <w:tmpl w:val="B6C8AC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1E3450E"/>
    <w:multiLevelType w:val="hybridMultilevel"/>
    <w:tmpl w:val="33BE76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921220E"/>
    <w:multiLevelType w:val="hybridMultilevel"/>
    <w:tmpl w:val="6E5AE4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B0F23C2"/>
    <w:multiLevelType w:val="hybridMultilevel"/>
    <w:tmpl w:val="F2A666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BB44B5B"/>
    <w:multiLevelType w:val="hybridMultilevel"/>
    <w:tmpl w:val="2EE8D3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17F170D"/>
    <w:multiLevelType w:val="hybridMultilevel"/>
    <w:tmpl w:val="248443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D494CD5"/>
    <w:multiLevelType w:val="multilevel"/>
    <w:tmpl w:val="9254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FFB3CE2"/>
    <w:multiLevelType w:val="hybridMultilevel"/>
    <w:tmpl w:val="CC242A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0855E00"/>
    <w:multiLevelType w:val="hybridMultilevel"/>
    <w:tmpl w:val="33BE76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52E4754"/>
    <w:multiLevelType w:val="hybridMultilevel"/>
    <w:tmpl w:val="D42EA2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6ED20F4"/>
    <w:multiLevelType w:val="hybridMultilevel"/>
    <w:tmpl w:val="02F6F0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F507FA6"/>
    <w:multiLevelType w:val="hybridMultilevel"/>
    <w:tmpl w:val="D1843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9"/>
  </w:num>
  <w:num w:numId="5">
    <w:abstractNumId w:val="16"/>
  </w:num>
  <w:num w:numId="6">
    <w:abstractNumId w:val="21"/>
  </w:num>
  <w:num w:numId="7">
    <w:abstractNumId w:val="3"/>
  </w:num>
  <w:num w:numId="8">
    <w:abstractNumId w:val="5"/>
  </w:num>
  <w:num w:numId="9">
    <w:abstractNumId w:val="17"/>
  </w:num>
  <w:num w:numId="10">
    <w:abstractNumId w:val="10"/>
  </w:num>
  <w:num w:numId="11">
    <w:abstractNumId w:val="12"/>
  </w:num>
  <w:num w:numId="12">
    <w:abstractNumId w:val="19"/>
  </w:num>
  <w:num w:numId="13">
    <w:abstractNumId w:val="14"/>
  </w:num>
  <w:num w:numId="14">
    <w:abstractNumId w:val="20"/>
  </w:num>
  <w:num w:numId="15">
    <w:abstractNumId w:val="18"/>
  </w:num>
  <w:num w:numId="16">
    <w:abstractNumId w:val="15"/>
  </w:num>
  <w:num w:numId="17">
    <w:abstractNumId w:val="13"/>
  </w:num>
  <w:num w:numId="18">
    <w:abstractNumId w:val="22"/>
  </w:num>
  <w:num w:numId="19">
    <w:abstractNumId w:val="7"/>
  </w:num>
  <w:num w:numId="20">
    <w:abstractNumId w:val="11"/>
  </w:num>
  <w:num w:numId="21">
    <w:abstractNumId w:val="8"/>
  </w:num>
  <w:num w:numId="22">
    <w:abstractNumId w:val="0"/>
  </w:num>
  <w:num w:numId="23">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5DC"/>
    <w:rsid w:val="00000DC4"/>
    <w:rsid w:val="000034C0"/>
    <w:rsid w:val="00004755"/>
    <w:rsid w:val="0000603A"/>
    <w:rsid w:val="00006485"/>
    <w:rsid w:val="00011311"/>
    <w:rsid w:val="00012318"/>
    <w:rsid w:val="00014F07"/>
    <w:rsid w:val="0001676D"/>
    <w:rsid w:val="00022C3D"/>
    <w:rsid w:val="000311CD"/>
    <w:rsid w:val="000314BB"/>
    <w:rsid w:val="00032FAC"/>
    <w:rsid w:val="000331EA"/>
    <w:rsid w:val="0005108E"/>
    <w:rsid w:val="00052534"/>
    <w:rsid w:val="000537FF"/>
    <w:rsid w:val="0005454B"/>
    <w:rsid w:val="00061843"/>
    <w:rsid w:val="00063002"/>
    <w:rsid w:val="000630B3"/>
    <w:rsid w:val="00064F1E"/>
    <w:rsid w:val="0006567D"/>
    <w:rsid w:val="0006734C"/>
    <w:rsid w:val="00067491"/>
    <w:rsid w:val="0006789D"/>
    <w:rsid w:val="00070E2E"/>
    <w:rsid w:val="00076FBB"/>
    <w:rsid w:val="00080839"/>
    <w:rsid w:val="00082570"/>
    <w:rsid w:val="000859BC"/>
    <w:rsid w:val="00085C1D"/>
    <w:rsid w:val="00085D7C"/>
    <w:rsid w:val="00085F5C"/>
    <w:rsid w:val="00086AD7"/>
    <w:rsid w:val="000910E2"/>
    <w:rsid w:val="00094766"/>
    <w:rsid w:val="00095298"/>
    <w:rsid w:val="0009667B"/>
    <w:rsid w:val="00096DA3"/>
    <w:rsid w:val="000A002A"/>
    <w:rsid w:val="000A1C92"/>
    <w:rsid w:val="000A2EF4"/>
    <w:rsid w:val="000B027F"/>
    <w:rsid w:val="000B156B"/>
    <w:rsid w:val="000B4F6A"/>
    <w:rsid w:val="000C1B1D"/>
    <w:rsid w:val="000C60F4"/>
    <w:rsid w:val="000C6FB3"/>
    <w:rsid w:val="000D2459"/>
    <w:rsid w:val="000D6BFC"/>
    <w:rsid w:val="000D7F8F"/>
    <w:rsid w:val="000E29C1"/>
    <w:rsid w:val="000E3522"/>
    <w:rsid w:val="000E3F8F"/>
    <w:rsid w:val="000E5F8E"/>
    <w:rsid w:val="000E6789"/>
    <w:rsid w:val="000E7358"/>
    <w:rsid w:val="000F00D5"/>
    <w:rsid w:val="000F0314"/>
    <w:rsid w:val="000F0BFE"/>
    <w:rsid w:val="000F18B3"/>
    <w:rsid w:val="000F424B"/>
    <w:rsid w:val="000F5E51"/>
    <w:rsid w:val="0010023C"/>
    <w:rsid w:val="001012FF"/>
    <w:rsid w:val="00101B4A"/>
    <w:rsid w:val="001034E4"/>
    <w:rsid w:val="00103B6C"/>
    <w:rsid w:val="00111BC0"/>
    <w:rsid w:val="00113D27"/>
    <w:rsid w:val="00114362"/>
    <w:rsid w:val="00114FB0"/>
    <w:rsid w:val="00116780"/>
    <w:rsid w:val="00117448"/>
    <w:rsid w:val="0011774C"/>
    <w:rsid w:val="0012036E"/>
    <w:rsid w:val="00120F51"/>
    <w:rsid w:val="00122A5B"/>
    <w:rsid w:val="00122AC9"/>
    <w:rsid w:val="0012439D"/>
    <w:rsid w:val="001249B8"/>
    <w:rsid w:val="00126C7A"/>
    <w:rsid w:val="0012714E"/>
    <w:rsid w:val="00127ECA"/>
    <w:rsid w:val="00127FB5"/>
    <w:rsid w:val="00131641"/>
    <w:rsid w:val="001317B1"/>
    <w:rsid w:val="00132AA0"/>
    <w:rsid w:val="0013300A"/>
    <w:rsid w:val="00135E55"/>
    <w:rsid w:val="00136A50"/>
    <w:rsid w:val="0013756B"/>
    <w:rsid w:val="00137E74"/>
    <w:rsid w:val="00140BFD"/>
    <w:rsid w:val="0014162A"/>
    <w:rsid w:val="00141EAC"/>
    <w:rsid w:val="00142014"/>
    <w:rsid w:val="00142FF7"/>
    <w:rsid w:val="0014343F"/>
    <w:rsid w:val="0014377C"/>
    <w:rsid w:val="001441AB"/>
    <w:rsid w:val="00145FD4"/>
    <w:rsid w:val="00147A4B"/>
    <w:rsid w:val="001500F2"/>
    <w:rsid w:val="001555A2"/>
    <w:rsid w:val="00155DE5"/>
    <w:rsid w:val="0015640B"/>
    <w:rsid w:val="001567B5"/>
    <w:rsid w:val="00156AD8"/>
    <w:rsid w:val="00157638"/>
    <w:rsid w:val="00157CC8"/>
    <w:rsid w:val="0016265B"/>
    <w:rsid w:val="00162EA5"/>
    <w:rsid w:val="00163381"/>
    <w:rsid w:val="00166FE1"/>
    <w:rsid w:val="00184ACE"/>
    <w:rsid w:val="00185D4E"/>
    <w:rsid w:val="001867BA"/>
    <w:rsid w:val="00187575"/>
    <w:rsid w:val="00187D7C"/>
    <w:rsid w:val="0019003F"/>
    <w:rsid w:val="00190289"/>
    <w:rsid w:val="0019127C"/>
    <w:rsid w:val="00191957"/>
    <w:rsid w:val="00193C65"/>
    <w:rsid w:val="00195E04"/>
    <w:rsid w:val="00196031"/>
    <w:rsid w:val="00196B1B"/>
    <w:rsid w:val="001A031B"/>
    <w:rsid w:val="001A1099"/>
    <w:rsid w:val="001A340F"/>
    <w:rsid w:val="001A562C"/>
    <w:rsid w:val="001A6ABA"/>
    <w:rsid w:val="001B0730"/>
    <w:rsid w:val="001B2447"/>
    <w:rsid w:val="001B5311"/>
    <w:rsid w:val="001B5FA3"/>
    <w:rsid w:val="001C0155"/>
    <w:rsid w:val="001C17B6"/>
    <w:rsid w:val="001C6077"/>
    <w:rsid w:val="001D04F2"/>
    <w:rsid w:val="001D18EA"/>
    <w:rsid w:val="001D2199"/>
    <w:rsid w:val="001D2260"/>
    <w:rsid w:val="001D2C46"/>
    <w:rsid w:val="001D34A8"/>
    <w:rsid w:val="001D51D6"/>
    <w:rsid w:val="001E11A1"/>
    <w:rsid w:val="001E31DF"/>
    <w:rsid w:val="001E4804"/>
    <w:rsid w:val="001E5E58"/>
    <w:rsid w:val="001F069D"/>
    <w:rsid w:val="001F1E26"/>
    <w:rsid w:val="001F3DD4"/>
    <w:rsid w:val="001F5090"/>
    <w:rsid w:val="001F52D4"/>
    <w:rsid w:val="001F55F1"/>
    <w:rsid w:val="002012C3"/>
    <w:rsid w:val="002059EA"/>
    <w:rsid w:val="00207194"/>
    <w:rsid w:val="002112C1"/>
    <w:rsid w:val="00212B15"/>
    <w:rsid w:val="0021388B"/>
    <w:rsid w:val="00213898"/>
    <w:rsid w:val="00213A70"/>
    <w:rsid w:val="00213FEA"/>
    <w:rsid w:val="002149AC"/>
    <w:rsid w:val="00215579"/>
    <w:rsid w:val="00215895"/>
    <w:rsid w:val="00215905"/>
    <w:rsid w:val="0021600E"/>
    <w:rsid w:val="0021647D"/>
    <w:rsid w:val="002165C5"/>
    <w:rsid w:val="00220620"/>
    <w:rsid w:val="00222194"/>
    <w:rsid w:val="002231D7"/>
    <w:rsid w:val="00223655"/>
    <w:rsid w:val="00223BC1"/>
    <w:rsid w:val="00233C93"/>
    <w:rsid w:val="0024038E"/>
    <w:rsid w:val="00240EC2"/>
    <w:rsid w:val="002413F9"/>
    <w:rsid w:val="00241A44"/>
    <w:rsid w:val="00243473"/>
    <w:rsid w:val="00243A47"/>
    <w:rsid w:val="00244BE7"/>
    <w:rsid w:val="0024535C"/>
    <w:rsid w:val="00246293"/>
    <w:rsid w:val="00246FBC"/>
    <w:rsid w:val="0024793A"/>
    <w:rsid w:val="00255B1C"/>
    <w:rsid w:val="00256FC7"/>
    <w:rsid w:val="002571BE"/>
    <w:rsid w:val="002622BD"/>
    <w:rsid w:val="00262C33"/>
    <w:rsid w:val="002672A1"/>
    <w:rsid w:val="0027003A"/>
    <w:rsid w:val="00270EB4"/>
    <w:rsid w:val="002720B0"/>
    <w:rsid w:val="0027251D"/>
    <w:rsid w:val="002754E2"/>
    <w:rsid w:val="00277D08"/>
    <w:rsid w:val="002808C2"/>
    <w:rsid w:val="00284A3A"/>
    <w:rsid w:val="00284D2D"/>
    <w:rsid w:val="00286541"/>
    <w:rsid w:val="002921CD"/>
    <w:rsid w:val="0029225C"/>
    <w:rsid w:val="00294CFD"/>
    <w:rsid w:val="00295E58"/>
    <w:rsid w:val="00296110"/>
    <w:rsid w:val="002A0773"/>
    <w:rsid w:val="002A0E15"/>
    <w:rsid w:val="002A7AA0"/>
    <w:rsid w:val="002B03D5"/>
    <w:rsid w:val="002B0FD9"/>
    <w:rsid w:val="002C0D23"/>
    <w:rsid w:val="002C1DAF"/>
    <w:rsid w:val="002C27A1"/>
    <w:rsid w:val="002C2A4B"/>
    <w:rsid w:val="002C530B"/>
    <w:rsid w:val="002C5698"/>
    <w:rsid w:val="002C7119"/>
    <w:rsid w:val="002D1B0F"/>
    <w:rsid w:val="002D1FA2"/>
    <w:rsid w:val="002D3598"/>
    <w:rsid w:val="002D497F"/>
    <w:rsid w:val="002D4CAC"/>
    <w:rsid w:val="002D4DE1"/>
    <w:rsid w:val="002D5174"/>
    <w:rsid w:val="002D6765"/>
    <w:rsid w:val="002D6F16"/>
    <w:rsid w:val="002E08A6"/>
    <w:rsid w:val="002E24D9"/>
    <w:rsid w:val="002E4C27"/>
    <w:rsid w:val="002E4CD3"/>
    <w:rsid w:val="002E533F"/>
    <w:rsid w:val="002F05B0"/>
    <w:rsid w:val="002F110A"/>
    <w:rsid w:val="002F1143"/>
    <w:rsid w:val="002F1F69"/>
    <w:rsid w:val="002F204E"/>
    <w:rsid w:val="002F493F"/>
    <w:rsid w:val="002F4E2E"/>
    <w:rsid w:val="002F6E80"/>
    <w:rsid w:val="0030719C"/>
    <w:rsid w:val="003130EF"/>
    <w:rsid w:val="003156F7"/>
    <w:rsid w:val="003160E1"/>
    <w:rsid w:val="003166F7"/>
    <w:rsid w:val="003179EF"/>
    <w:rsid w:val="00327BDC"/>
    <w:rsid w:val="00331C9D"/>
    <w:rsid w:val="00332336"/>
    <w:rsid w:val="00336849"/>
    <w:rsid w:val="00337B8B"/>
    <w:rsid w:val="003409F9"/>
    <w:rsid w:val="003450BD"/>
    <w:rsid w:val="003454C7"/>
    <w:rsid w:val="00346E23"/>
    <w:rsid w:val="003472AF"/>
    <w:rsid w:val="00347655"/>
    <w:rsid w:val="00351399"/>
    <w:rsid w:val="00351D35"/>
    <w:rsid w:val="00352E97"/>
    <w:rsid w:val="0035431C"/>
    <w:rsid w:val="003543DD"/>
    <w:rsid w:val="00355E96"/>
    <w:rsid w:val="003572EE"/>
    <w:rsid w:val="00361492"/>
    <w:rsid w:val="00362843"/>
    <w:rsid w:val="00362A2A"/>
    <w:rsid w:val="00362AB2"/>
    <w:rsid w:val="00362BAE"/>
    <w:rsid w:val="003636FC"/>
    <w:rsid w:val="00364ED8"/>
    <w:rsid w:val="0036652D"/>
    <w:rsid w:val="00367D8D"/>
    <w:rsid w:val="00370B3D"/>
    <w:rsid w:val="00370D39"/>
    <w:rsid w:val="00371338"/>
    <w:rsid w:val="00372661"/>
    <w:rsid w:val="00372F2E"/>
    <w:rsid w:val="00374204"/>
    <w:rsid w:val="003749BB"/>
    <w:rsid w:val="0037626F"/>
    <w:rsid w:val="0037650D"/>
    <w:rsid w:val="00376646"/>
    <w:rsid w:val="00380667"/>
    <w:rsid w:val="00381E28"/>
    <w:rsid w:val="00382754"/>
    <w:rsid w:val="00383B21"/>
    <w:rsid w:val="00383B80"/>
    <w:rsid w:val="0038671E"/>
    <w:rsid w:val="003906EB"/>
    <w:rsid w:val="00392ED9"/>
    <w:rsid w:val="00394365"/>
    <w:rsid w:val="00394AC3"/>
    <w:rsid w:val="003978BA"/>
    <w:rsid w:val="003A7EB3"/>
    <w:rsid w:val="003B21EE"/>
    <w:rsid w:val="003B37F4"/>
    <w:rsid w:val="003B4530"/>
    <w:rsid w:val="003B68EF"/>
    <w:rsid w:val="003C44E4"/>
    <w:rsid w:val="003C7B6D"/>
    <w:rsid w:val="003D06F1"/>
    <w:rsid w:val="003D2CA0"/>
    <w:rsid w:val="003D4166"/>
    <w:rsid w:val="003E2171"/>
    <w:rsid w:val="003E396E"/>
    <w:rsid w:val="003E5447"/>
    <w:rsid w:val="003E762C"/>
    <w:rsid w:val="003E7745"/>
    <w:rsid w:val="003E7E38"/>
    <w:rsid w:val="003F063B"/>
    <w:rsid w:val="003F2F67"/>
    <w:rsid w:val="003F3322"/>
    <w:rsid w:val="003F47E6"/>
    <w:rsid w:val="003F5043"/>
    <w:rsid w:val="003F6C03"/>
    <w:rsid w:val="003F75CC"/>
    <w:rsid w:val="0040249F"/>
    <w:rsid w:val="0040255A"/>
    <w:rsid w:val="00403576"/>
    <w:rsid w:val="00405E19"/>
    <w:rsid w:val="00415C2A"/>
    <w:rsid w:val="004164F0"/>
    <w:rsid w:val="00417F26"/>
    <w:rsid w:val="0042020F"/>
    <w:rsid w:val="0042164E"/>
    <w:rsid w:val="0042238A"/>
    <w:rsid w:val="00424BAA"/>
    <w:rsid w:val="00425F55"/>
    <w:rsid w:val="00426257"/>
    <w:rsid w:val="00426EF5"/>
    <w:rsid w:val="00427C96"/>
    <w:rsid w:val="004303C0"/>
    <w:rsid w:val="0043487A"/>
    <w:rsid w:val="0043506E"/>
    <w:rsid w:val="00435BE6"/>
    <w:rsid w:val="00437724"/>
    <w:rsid w:val="004377D1"/>
    <w:rsid w:val="0044064E"/>
    <w:rsid w:val="00441731"/>
    <w:rsid w:val="00443306"/>
    <w:rsid w:val="004448FE"/>
    <w:rsid w:val="00444902"/>
    <w:rsid w:val="00447E75"/>
    <w:rsid w:val="004510A2"/>
    <w:rsid w:val="00453DF0"/>
    <w:rsid w:val="004545A0"/>
    <w:rsid w:val="00454738"/>
    <w:rsid w:val="00455ECD"/>
    <w:rsid w:val="004565DC"/>
    <w:rsid w:val="004567C0"/>
    <w:rsid w:val="004620B6"/>
    <w:rsid w:val="004635C2"/>
    <w:rsid w:val="00466B01"/>
    <w:rsid w:val="00466B3A"/>
    <w:rsid w:val="00467942"/>
    <w:rsid w:val="00467A3D"/>
    <w:rsid w:val="00470EE3"/>
    <w:rsid w:val="004716C5"/>
    <w:rsid w:val="0047334B"/>
    <w:rsid w:val="0048131A"/>
    <w:rsid w:val="00482519"/>
    <w:rsid w:val="004828AC"/>
    <w:rsid w:val="00484533"/>
    <w:rsid w:val="00484D80"/>
    <w:rsid w:val="00490B2E"/>
    <w:rsid w:val="0049240A"/>
    <w:rsid w:val="00497C6B"/>
    <w:rsid w:val="004A089C"/>
    <w:rsid w:val="004A0CB6"/>
    <w:rsid w:val="004A2F0D"/>
    <w:rsid w:val="004A3174"/>
    <w:rsid w:val="004B0602"/>
    <w:rsid w:val="004B2452"/>
    <w:rsid w:val="004B2FF9"/>
    <w:rsid w:val="004B41E8"/>
    <w:rsid w:val="004B490E"/>
    <w:rsid w:val="004B5CDB"/>
    <w:rsid w:val="004B66DA"/>
    <w:rsid w:val="004B7348"/>
    <w:rsid w:val="004B79A0"/>
    <w:rsid w:val="004C12F2"/>
    <w:rsid w:val="004C28BA"/>
    <w:rsid w:val="004C624A"/>
    <w:rsid w:val="004C7E77"/>
    <w:rsid w:val="004D07C3"/>
    <w:rsid w:val="004D0F0B"/>
    <w:rsid w:val="004D4536"/>
    <w:rsid w:val="004E17C1"/>
    <w:rsid w:val="004E1EEE"/>
    <w:rsid w:val="004E3E08"/>
    <w:rsid w:val="004E4591"/>
    <w:rsid w:val="004E53B6"/>
    <w:rsid w:val="004E567E"/>
    <w:rsid w:val="004E647E"/>
    <w:rsid w:val="004F05D3"/>
    <w:rsid w:val="004F0EE5"/>
    <w:rsid w:val="004F16F8"/>
    <w:rsid w:val="004F2E8A"/>
    <w:rsid w:val="004F4B4D"/>
    <w:rsid w:val="004F5D59"/>
    <w:rsid w:val="004F5F08"/>
    <w:rsid w:val="004F711F"/>
    <w:rsid w:val="004F7DCA"/>
    <w:rsid w:val="0050129E"/>
    <w:rsid w:val="00501CB0"/>
    <w:rsid w:val="005022EC"/>
    <w:rsid w:val="005036F6"/>
    <w:rsid w:val="00503F93"/>
    <w:rsid w:val="005072A1"/>
    <w:rsid w:val="00507722"/>
    <w:rsid w:val="00510A82"/>
    <w:rsid w:val="00510E1E"/>
    <w:rsid w:val="00511159"/>
    <w:rsid w:val="00517CA5"/>
    <w:rsid w:val="00521B2A"/>
    <w:rsid w:val="0052513F"/>
    <w:rsid w:val="005303C9"/>
    <w:rsid w:val="00534D00"/>
    <w:rsid w:val="00535BB9"/>
    <w:rsid w:val="00542F69"/>
    <w:rsid w:val="0054364C"/>
    <w:rsid w:val="00545308"/>
    <w:rsid w:val="0054679F"/>
    <w:rsid w:val="00547C23"/>
    <w:rsid w:val="005519BC"/>
    <w:rsid w:val="00552A03"/>
    <w:rsid w:val="00552FF0"/>
    <w:rsid w:val="005536F4"/>
    <w:rsid w:val="00553B70"/>
    <w:rsid w:val="00555804"/>
    <w:rsid w:val="00556393"/>
    <w:rsid w:val="0055684C"/>
    <w:rsid w:val="00562B55"/>
    <w:rsid w:val="00562BDA"/>
    <w:rsid w:val="00564B5F"/>
    <w:rsid w:val="00567098"/>
    <w:rsid w:val="00567523"/>
    <w:rsid w:val="00575FE5"/>
    <w:rsid w:val="005763B2"/>
    <w:rsid w:val="00582658"/>
    <w:rsid w:val="00583E6A"/>
    <w:rsid w:val="0058450D"/>
    <w:rsid w:val="005869FA"/>
    <w:rsid w:val="00590DF8"/>
    <w:rsid w:val="00591BF2"/>
    <w:rsid w:val="00592864"/>
    <w:rsid w:val="00593678"/>
    <w:rsid w:val="00593F00"/>
    <w:rsid w:val="0059430A"/>
    <w:rsid w:val="00596CB4"/>
    <w:rsid w:val="005976ED"/>
    <w:rsid w:val="005A0C96"/>
    <w:rsid w:val="005A223E"/>
    <w:rsid w:val="005A4A30"/>
    <w:rsid w:val="005B2EF1"/>
    <w:rsid w:val="005B35EB"/>
    <w:rsid w:val="005B489C"/>
    <w:rsid w:val="005B5F29"/>
    <w:rsid w:val="005B611C"/>
    <w:rsid w:val="005B61BB"/>
    <w:rsid w:val="005B7472"/>
    <w:rsid w:val="005C0A6F"/>
    <w:rsid w:val="005C149D"/>
    <w:rsid w:val="005C183E"/>
    <w:rsid w:val="005C1E6B"/>
    <w:rsid w:val="005C3EDB"/>
    <w:rsid w:val="005C569B"/>
    <w:rsid w:val="005D2431"/>
    <w:rsid w:val="005D2C4D"/>
    <w:rsid w:val="005D3965"/>
    <w:rsid w:val="005D5B9B"/>
    <w:rsid w:val="005D6083"/>
    <w:rsid w:val="005D67DD"/>
    <w:rsid w:val="005E086C"/>
    <w:rsid w:val="005E22CF"/>
    <w:rsid w:val="005E26B2"/>
    <w:rsid w:val="005E3E07"/>
    <w:rsid w:val="005E41E4"/>
    <w:rsid w:val="005E7A84"/>
    <w:rsid w:val="005F1AA2"/>
    <w:rsid w:val="005F27B0"/>
    <w:rsid w:val="005F2F92"/>
    <w:rsid w:val="005F31BC"/>
    <w:rsid w:val="005F5111"/>
    <w:rsid w:val="005F605D"/>
    <w:rsid w:val="005F6AE8"/>
    <w:rsid w:val="005F70DA"/>
    <w:rsid w:val="006028CF"/>
    <w:rsid w:val="006030D9"/>
    <w:rsid w:val="00605841"/>
    <w:rsid w:val="00611203"/>
    <w:rsid w:val="00612FD2"/>
    <w:rsid w:val="00613F32"/>
    <w:rsid w:val="006140E9"/>
    <w:rsid w:val="00614A9F"/>
    <w:rsid w:val="00617739"/>
    <w:rsid w:val="0061789C"/>
    <w:rsid w:val="006206D0"/>
    <w:rsid w:val="0062074F"/>
    <w:rsid w:val="00623888"/>
    <w:rsid w:val="00626DCD"/>
    <w:rsid w:val="00627371"/>
    <w:rsid w:val="00627F3B"/>
    <w:rsid w:val="006303ED"/>
    <w:rsid w:val="006308D2"/>
    <w:rsid w:val="00631AC2"/>
    <w:rsid w:val="0063304E"/>
    <w:rsid w:val="006336A3"/>
    <w:rsid w:val="0063419A"/>
    <w:rsid w:val="00634C2F"/>
    <w:rsid w:val="006405AB"/>
    <w:rsid w:val="006423CA"/>
    <w:rsid w:val="006434FD"/>
    <w:rsid w:val="00643BB4"/>
    <w:rsid w:val="00644939"/>
    <w:rsid w:val="0064592E"/>
    <w:rsid w:val="0065228A"/>
    <w:rsid w:val="0065290C"/>
    <w:rsid w:val="00652CA6"/>
    <w:rsid w:val="00654735"/>
    <w:rsid w:val="00654D57"/>
    <w:rsid w:val="0065735E"/>
    <w:rsid w:val="00657AD0"/>
    <w:rsid w:val="00660ED1"/>
    <w:rsid w:val="00660F8A"/>
    <w:rsid w:val="00660FC8"/>
    <w:rsid w:val="00661168"/>
    <w:rsid w:val="006639C4"/>
    <w:rsid w:val="00664568"/>
    <w:rsid w:val="006664D4"/>
    <w:rsid w:val="00666DDC"/>
    <w:rsid w:val="00670C70"/>
    <w:rsid w:val="0067243A"/>
    <w:rsid w:val="006828EF"/>
    <w:rsid w:val="006835C0"/>
    <w:rsid w:val="00685A50"/>
    <w:rsid w:val="00685ADC"/>
    <w:rsid w:val="00686CD9"/>
    <w:rsid w:val="00693106"/>
    <w:rsid w:val="00693781"/>
    <w:rsid w:val="00694CF0"/>
    <w:rsid w:val="006962DB"/>
    <w:rsid w:val="00696814"/>
    <w:rsid w:val="006A0AED"/>
    <w:rsid w:val="006A2DEB"/>
    <w:rsid w:val="006A35BC"/>
    <w:rsid w:val="006A5EB5"/>
    <w:rsid w:val="006A6156"/>
    <w:rsid w:val="006A6430"/>
    <w:rsid w:val="006A7226"/>
    <w:rsid w:val="006A7D92"/>
    <w:rsid w:val="006B7501"/>
    <w:rsid w:val="006C0468"/>
    <w:rsid w:val="006C64B4"/>
    <w:rsid w:val="006C7D93"/>
    <w:rsid w:val="006D2E84"/>
    <w:rsid w:val="006D3B03"/>
    <w:rsid w:val="006D3F0B"/>
    <w:rsid w:val="006D5400"/>
    <w:rsid w:val="006E0089"/>
    <w:rsid w:val="006E2C6E"/>
    <w:rsid w:val="006E45D6"/>
    <w:rsid w:val="006E5520"/>
    <w:rsid w:val="006E56E5"/>
    <w:rsid w:val="006E59FD"/>
    <w:rsid w:val="006F0201"/>
    <w:rsid w:val="006F3BEC"/>
    <w:rsid w:val="006F44FB"/>
    <w:rsid w:val="00700030"/>
    <w:rsid w:val="00701D4D"/>
    <w:rsid w:val="00702A13"/>
    <w:rsid w:val="00710F1E"/>
    <w:rsid w:val="00713B38"/>
    <w:rsid w:val="00713C18"/>
    <w:rsid w:val="00715302"/>
    <w:rsid w:val="007157DC"/>
    <w:rsid w:val="00720B88"/>
    <w:rsid w:val="00720FC1"/>
    <w:rsid w:val="007215A2"/>
    <w:rsid w:val="00722D1B"/>
    <w:rsid w:val="007254AE"/>
    <w:rsid w:val="00726218"/>
    <w:rsid w:val="00726B0A"/>
    <w:rsid w:val="00730358"/>
    <w:rsid w:val="007326EB"/>
    <w:rsid w:val="00732AFE"/>
    <w:rsid w:val="007339BD"/>
    <w:rsid w:val="007344F0"/>
    <w:rsid w:val="007346C3"/>
    <w:rsid w:val="00735DA7"/>
    <w:rsid w:val="00736752"/>
    <w:rsid w:val="0073798F"/>
    <w:rsid w:val="0074142D"/>
    <w:rsid w:val="0074175C"/>
    <w:rsid w:val="00741A62"/>
    <w:rsid w:val="00744B22"/>
    <w:rsid w:val="00745E51"/>
    <w:rsid w:val="007515F0"/>
    <w:rsid w:val="00752A33"/>
    <w:rsid w:val="007532AC"/>
    <w:rsid w:val="0075408E"/>
    <w:rsid w:val="00755B72"/>
    <w:rsid w:val="007563AF"/>
    <w:rsid w:val="00766075"/>
    <w:rsid w:val="0076725F"/>
    <w:rsid w:val="007707AF"/>
    <w:rsid w:val="007710C6"/>
    <w:rsid w:val="0077188B"/>
    <w:rsid w:val="007719D7"/>
    <w:rsid w:val="0077241E"/>
    <w:rsid w:val="00772E24"/>
    <w:rsid w:val="00773C79"/>
    <w:rsid w:val="007747E0"/>
    <w:rsid w:val="00774C8C"/>
    <w:rsid w:val="00776D5D"/>
    <w:rsid w:val="0078254D"/>
    <w:rsid w:val="007829CB"/>
    <w:rsid w:val="00784032"/>
    <w:rsid w:val="00786F59"/>
    <w:rsid w:val="007912C0"/>
    <w:rsid w:val="007916FA"/>
    <w:rsid w:val="007964B1"/>
    <w:rsid w:val="007A07FD"/>
    <w:rsid w:val="007A30EF"/>
    <w:rsid w:val="007B3224"/>
    <w:rsid w:val="007B3B38"/>
    <w:rsid w:val="007B6B8A"/>
    <w:rsid w:val="007B7D6C"/>
    <w:rsid w:val="007C12D7"/>
    <w:rsid w:val="007C33D4"/>
    <w:rsid w:val="007C4AA4"/>
    <w:rsid w:val="007C4DA0"/>
    <w:rsid w:val="007C4EDD"/>
    <w:rsid w:val="007C5800"/>
    <w:rsid w:val="007D229C"/>
    <w:rsid w:val="007D3701"/>
    <w:rsid w:val="007E0DE1"/>
    <w:rsid w:val="007E16D6"/>
    <w:rsid w:val="007E207C"/>
    <w:rsid w:val="007E663D"/>
    <w:rsid w:val="007F2938"/>
    <w:rsid w:val="007F2F68"/>
    <w:rsid w:val="007F33D7"/>
    <w:rsid w:val="007F384F"/>
    <w:rsid w:val="007F4DE0"/>
    <w:rsid w:val="007F5144"/>
    <w:rsid w:val="007F68E9"/>
    <w:rsid w:val="007F6D83"/>
    <w:rsid w:val="007F71D4"/>
    <w:rsid w:val="00801CFE"/>
    <w:rsid w:val="00802803"/>
    <w:rsid w:val="00804A67"/>
    <w:rsid w:val="008062E8"/>
    <w:rsid w:val="008065AB"/>
    <w:rsid w:val="00807EFA"/>
    <w:rsid w:val="0081121F"/>
    <w:rsid w:val="00811B08"/>
    <w:rsid w:val="0081328C"/>
    <w:rsid w:val="0081388A"/>
    <w:rsid w:val="00814005"/>
    <w:rsid w:val="00817A86"/>
    <w:rsid w:val="008233F9"/>
    <w:rsid w:val="0083001F"/>
    <w:rsid w:val="00830C18"/>
    <w:rsid w:val="00834621"/>
    <w:rsid w:val="00834C0B"/>
    <w:rsid w:val="00836F1A"/>
    <w:rsid w:val="008374D7"/>
    <w:rsid w:val="0083769D"/>
    <w:rsid w:val="00841987"/>
    <w:rsid w:val="008419C7"/>
    <w:rsid w:val="0084317C"/>
    <w:rsid w:val="00846B46"/>
    <w:rsid w:val="00847A0D"/>
    <w:rsid w:val="008534E3"/>
    <w:rsid w:val="00853BC7"/>
    <w:rsid w:val="008548CC"/>
    <w:rsid w:val="00857501"/>
    <w:rsid w:val="0085778A"/>
    <w:rsid w:val="00860441"/>
    <w:rsid w:val="00862E45"/>
    <w:rsid w:val="008637E1"/>
    <w:rsid w:val="008665F1"/>
    <w:rsid w:val="00867E1D"/>
    <w:rsid w:val="0087038D"/>
    <w:rsid w:val="0087137F"/>
    <w:rsid w:val="008717AC"/>
    <w:rsid w:val="00871BDB"/>
    <w:rsid w:val="00871E15"/>
    <w:rsid w:val="0087608E"/>
    <w:rsid w:val="00877E36"/>
    <w:rsid w:val="0088358A"/>
    <w:rsid w:val="008850D6"/>
    <w:rsid w:val="00886B60"/>
    <w:rsid w:val="0088719D"/>
    <w:rsid w:val="008903FE"/>
    <w:rsid w:val="008929F9"/>
    <w:rsid w:val="00895210"/>
    <w:rsid w:val="00895904"/>
    <w:rsid w:val="00895936"/>
    <w:rsid w:val="008967A0"/>
    <w:rsid w:val="008A02D7"/>
    <w:rsid w:val="008A210A"/>
    <w:rsid w:val="008A27FA"/>
    <w:rsid w:val="008A3605"/>
    <w:rsid w:val="008A3C1B"/>
    <w:rsid w:val="008A4FBB"/>
    <w:rsid w:val="008B15ED"/>
    <w:rsid w:val="008B3EE7"/>
    <w:rsid w:val="008B41FD"/>
    <w:rsid w:val="008B5356"/>
    <w:rsid w:val="008B5628"/>
    <w:rsid w:val="008B7D96"/>
    <w:rsid w:val="008C327A"/>
    <w:rsid w:val="008C64FE"/>
    <w:rsid w:val="008C7138"/>
    <w:rsid w:val="008D1A1A"/>
    <w:rsid w:val="008D2F74"/>
    <w:rsid w:val="008D5835"/>
    <w:rsid w:val="008D7FDA"/>
    <w:rsid w:val="008E0CCF"/>
    <w:rsid w:val="008E0F17"/>
    <w:rsid w:val="008E213D"/>
    <w:rsid w:val="008E3FA3"/>
    <w:rsid w:val="008E448D"/>
    <w:rsid w:val="008E48B5"/>
    <w:rsid w:val="008E4CF0"/>
    <w:rsid w:val="008E66AA"/>
    <w:rsid w:val="008E6FC3"/>
    <w:rsid w:val="008E7259"/>
    <w:rsid w:val="008F379D"/>
    <w:rsid w:val="008F5E4E"/>
    <w:rsid w:val="008F72C4"/>
    <w:rsid w:val="008F736B"/>
    <w:rsid w:val="008F75C8"/>
    <w:rsid w:val="008F78A3"/>
    <w:rsid w:val="008F7AF4"/>
    <w:rsid w:val="00900608"/>
    <w:rsid w:val="009006E8"/>
    <w:rsid w:val="0090295B"/>
    <w:rsid w:val="009037A5"/>
    <w:rsid w:val="00903A16"/>
    <w:rsid w:val="0090555B"/>
    <w:rsid w:val="0090661E"/>
    <w:rsid w:val="00910BEE"/>
    <w:rsid w:val="00912007"/>
    <w:rsid w:val="0091248C"/>
    <w:rsid w:val="00912C17"/>
    <w:rsid w:val="009130DC"/>
    <w:rsid w:val="00913E47"/>
    <w:rsid w:val="00913EC7"/>
    <w:rsid w:val="00914730"/>
    <w:rsid w:val="00915223"/>
    <w:rsid w:val="009163FB"/>
    <w:rsid w:val="00917928"/>
    <w:rsid w:val="00926D51"/>
    <w:rsid w:val="00927D5A"/>
    <w:rsid w:val="009307C0"/>
    <w:rsid w:val="00934A58"/>
    <w:rsid w:val="0093600B"/>
    <w:rsid w:val="0094274B"/>
    <w:rsid w:val="009432ED"/>
    <w:rsid w:val="0094468C"/>
    <w:rsid w:val="0094518D"/>
    <w:rsid w:val="0094546F"/>
    <w:rsid w:val="009460E8"/>
    <w:rsid w:val="009460F7"/>
    <w:rsid w:val="00951297"/>
    <w:rsid w:val="009518F7"/>
    <w:rsid w:val="00957796"/>
    <w:rsid w:val="0096136D"/>
    <w:rsid w:val="00961A92"/>
    <w:rsid w:val="00963504"/>
    <w:rsid w:val="00965D92"/>
    <w:rsid w:val="00966000"/>
    <w:rsid w:val="00970125"/>
    <w:rsid w:val="00970645"/>
    <w:rsid w:val="00972BA5"/>
    <w:rsid w:val="0097320F"/>
    <w:rsid w:val="009743D3"/>
    <w:rsid w:val="009751B5"/>
    <w:rsid w:val="00976CAB"/>
    <w:rsid w:val="00983795"/>
    <w:rsid w:val="00985E37"/>
    <w:rsid w:val="00987FB0"/>
    <w:rsid w:val="009907D4"/>
    <w:rsid w:val="00991509"/>
    <w:rsid w:val="00993601"/>
    <w:rsid w:val="00993FC7"/>
    <w:rsid w:val="009940E1"/>
    <w:rsid w:val="00994E32"/>
    <w:rsid w:val="00996101"/>
    <w:rsid w:val="00997067"/>
    <w:rsid w:val="0099761F"/>
    <w:rsid w:val="009A35CC"/>
    <w:rsid w:val="009A5818"/>
    <w:rsid w:val="009B210A"/>
    <w:rsid w:val="009B78DA"/>
    <w:rsid w:val="009B7B77"/>
    <w:rsid w:val="009C499E"/>
    <w:rsid w:val="009C59B7"/>
    <w:rsid w:val="009D4340"/>
    <w:rsid w:val="009D6838"/>
    <w:rsid w:val="009E0986"/>
    <w:rsid w:val="009E45DB"/>
    <w:rsid w:val="009E5991"/>
    <w:rsid w:val="009E5AEC"/>
    <w:rsid w:val="009E78E5"/>
    <w:rsid w:val="009E7F60"/>
    <w:rsid w:val="009F331B"/>
    <w:rsid w:val="009F3A7B"/>
    <w:rsid w:val="009F3BE3"/>
    <w:rsid w:val="009F3DE6"/>
    <w:rsid w:val="009F4E10"/>
    <w:rsid w:val="00A01D1D"/>
    <w:rsid w:val="00A035E9"/>
    <w:rsid w:val="00A1072C"/>
    <w:rsid w:val="00A10C99"/>
    <w:rsid w:val="00A11AC3"/>
    <w:rsid w:val="00A121F8"/>
    <w:rsid w:val="00A12C82"/>
    <w:rsid w:val="00A134D0"/>
    <w:rsid w:val="00A13E57"/>
    <w:rsid w:val="00A151AD"/>
    <w:rsid w:val="00A15ECC"/>
    <w:rsid w:val="00A20382"/>
    <w:rsid w:val="00A23393"/>
    <w:rsid w:val="00A26071"/>
    <w:rsid w:val="00A261EB"/>
    <w:rsid w:val="00A27120"/>
    <w:rsid w:val="00A3108E"/>
    <w:rsid w:val="00A3116F"/>
    <w:rsid w:val="00A31B47"/>
    <w:rsid w:val="00A36879"/>
    <w:rsid w:val="00A36885"/>
    <w:rsid w:val="00A36B58"/>
    <w:rsid w:val="00A41177"/>
    <w:rsid w:val="00A42745"/>
    <w:rsid w:val="00A428B6"/>
    <w:rsid w:val="00A4373F"/>
    <w:rsid w:val="00A45638"/>
    <w:rsid w:val="00A51256"/>
    <w:rsid w:val="00A541C6"/>
    <w:rsid w:val="00A569A3"/>
    <w:rsid w:val="00A579F9"/>
    <w:rsid w:val="00A607A3"/>
    <w:rsid w:val="00A638B5"/>
    <w:rsid w:val="00A64621"/>
    <w:rsid w:val="00A649A2"/>
    <w:rsid w:val="00A676B4"/>
    <w:rsid w:val="00A7343D"/>
    <w:rsid w:val="00A73FF0"/>
    <w:rsid w:val="00A74B2E"/>
    <w:rsid w:val="00A7650E"/>
    <w:rsid w:val="00A831A3"/>
    <w:rsid w:val="00A83946"/>
    <w:rsid w:val="00A84B3E"/>
    <w:rsid w:val="00A85739"/>
    <w:rsid w:val="00A86A77"/>
    <w:rsid w:val="00A92A01"/>
    <w:rsid w:val="00A95061"/>
    <w:rsid w:val="00A95B45"/>
    <w:rsid w:val="00AA339B"/>
    <w:rsid w:val="00AA5FCC"/>
    <w:rsid w:val="00AA6210"/>
    <w:rsid w:val="00AA753A"/>
    <w:rsid w:val="00AB5663"/>
    <w:rsid w:val="00AB5F22"/>
    <w:rsid w:val="00AC14B0"/>
    <w:rsid w:val="00AC27B6"/>
    <w:rsid w:val="00AC2D8E"/>
    <w:rsid w:val="00AC2F6D"/>
    <w:rsid w:val="00AC31A9"/>
    <w:rsid w:val="00AC38E2"/>
    <w:rsid w:val="00AC47B0"/>
    <w:rsid w:val="00AC4DED"/>
    <w:rsid w:val="00AD0183"/>
    <w:rsid w:val="00AD05B4"/>
    <w:rsid w:val="00AD18DE"/>
    <w:rsid w:val="00AD23D2"/>
    <w:rsid w:val="00AD326C"/>
    <w:rsid w:val="00AD42DD"/>
    <w:rsid w:val="00AD4E0C"/>
    <w:rsid w:val="00AD4FAC"/>
    <w:rsid w:val="00AD62B1"/>
    <w:rsid w:val="00AD7417"/>
    <w:rsid w:val="00AD7B69"/>
    <w:rsid w:val="00AE1496"/>
    <w:rsid w:val="00AE3C4B"/>
    <w:rsid w:val="00AE3C5A"/>
    <w:rsid w:val="00AE5663"/>
    <w:rsid w:val="00AE5FED"/>
    <w:rsid w:val="00AE6FC2"/>
    <w:rsid w:val="00AF0F70"/>
    <w:rsid w:val="00B00B2F"/>
    <w:rsid w:val="00B02998"/>
    <w:rsid w:val="00B02EC9"/>
    <w:rsid w:val="00B04636"/>
    <w:rsid w:val="00B052CB"/>
    <w:rsid w:val="00B05470"/>
    <w:rsid w:val="00B115F5"/>
    <w:rsid w:val="00B124D9"/>
    <w:rsid w:val="00B1263A"/>
    <w:rsid w:val="00B138EF"/>
    <w:rsid w:val="00B1514E"/>
    <w:rsid w:val="00B16D22"/>
    <w:rsid w:val="00B23F2D"/>
    <w:rsid w:val="00B24684"/>
    <w:rsid w:val="00B24844"/>
    <w:rsid w:val="00B27350"/>
    <w:rsid w:val="00B33E5F"/>
    <w:rsid w:val="00B35CD9"/>
    <w:rsid w:val="00B400FA"/>
    <w:rsid w:val="00B4184D"/>
    <w:rsid w:val="00B4263F"/>
    <w:rsid w:val="00B44A47"/>
    <w:rsid w:val="00B450C1"/>
    <w:rsid w:val="00B520F2"/>
    <w:rsid w:val="00B539F1"/>
    <w:rsid w:val="00B53F83"/>
    <w:rsid w:val="00B53FC3"/>
    <w:rsid w:val="00B5472A"/>
    <w:rsid w:val="00B55EF1"/>
    <w:rsid w:val="00B57769"/>
    <w:rsid w:val="00B6477D"/>
    <w:rsid w:val="00B66159"/>
    <w:rsid w:val="00B70FD3"/>
    <w:rsid w:val="00B71F4E"/>
    <w:rsid w:val="00B7359B"/>
    <w:rsid w:val="00B7538E"/>
    <w:rsid w:val="00B754A8"/>
    <w:rsid w:val="00B766D9"/>
    <w:rsid w:val="00B77B7B"/>
    <w:rsid w:val="00B81E37"/>
    <w:rsid w:val="00B82F9C"/>
    <w:rsid w:val="00B84C6A"/>
    <w:rsid w:val="00B85135"/>
    <w:rsid w:val="00B8652C"/>
    <w:rsid w:val="00B8676A"/>
    <w:rsid w:val="00B90FBB"/>
    <w:rsid w:val="00B9307F"/>
    <w:rsid w:val="00B93F9D"/>
    <w:rsid w:val="00B94584"/>
    <w:rsid w:val="00B9515D"/>
    <w:rsid w:val="00BA3E25"/>
    <w:rsid w:val="00BA4DD6"/>
    <w:rsid w:val="00BA56CD"/>
    <w:rsid w:val="00BA5BE7"/>
    <w:rsid w:val="00BA7754"/>
    <w:rsid w:val="00BB1801"/>
    <w:rsid w:val="00BB4C25"/>
    <w:rsid w:val="00BB57C9"/>
    <w:rsid w:val="00BB5E09"/>
    <w:rsid w:val="00BB66C0"/>
    <w:rsid w:val="00BC0E38"/>
    <w:rsid w:val="00BC1388"/>
    <w:rsid w:val="00BC221C"/>
    <w:rsid w:val="00BC317F"/>
    <w:rsid w:val="00BC3726"/>
    <w:rsid w:val="00BC3F36"/>
    <w:rsid w:val="00BC4F66"/>
    <w:rsid w:val="00BC5304"/>
    <w:rsid w:val="00BC5B07"/>
    <w:rsid w:val="00BC6B62"/>
    <w:rsid w:val="00BD1C64"/>
    <w:rsid w:val="00BD3481"/>
    <w:rsid w:val="00BD4998"/>
    <w:rsid w:val="00BD5C9F"/>
    <w:rsid w:val="00BD6B31"/>
    <w:rsid w:val="00BE0BB9"/>
    <w:rsid w:val="00BE1CAE"/>
    <w:rsid w:val="00BE1CF8"/>
    <w:rsid w:val="00BE27CD"/>
    <w:rsid w:val="00BE2D06"/>
    <w:rsid w:val="00BE383D"/>
    <w:rsid w:val="00BE56FD"/>
    <w:rsid w:val="00BE65B2"/>
    <w:rsid w:val="00BE7A9E"/>
    <w:rsid w:val="00BE7E15"/>
    <w:rsid w:val="00BF0258"/>
    <w:rsid w:val="00BF131C"/>
    <w:rsid w:val="00BF1466"/>
    <w:rsid w:val="00BF18C1"/>
    <w:rsid w:val="00BF6B2A"/>
    <w:rsid w:val="00BF7020"/>
    <w:rsid w:val="00C0148A"/>
    <w:rsid w:val="00C03B2C"/>
    <w:rsid w:val="00C04131"/>
    <w:rsid w:val="00C04202"/>
    <w:rsid w:val="00C0501A"/>
    <w:rsid w:val="00C069BD"/>
    <w:rsid w:val="00C076E3"/>
    <w:rsid w:val="00C115EC"/>
    <w:rsid w:val="00C128A7"/>
    <w:rsid w:val="00C1354B"/>
    <w:rsid w:val="00C17010"/>
    <w:rsid w:val="00C17052"/>
    <w:rsid w:val="00C20C0D"/>
    <w:rsid w:val="00C20E2C"/>
    <w:rsid w:val="00C22348"/>
    <w:rsid w:val="00C245CA"/>
    <w:rsid w:val="00C2571D"/>
    <w:rsid w:val="00C26145"/>
    <w:rsid w:val="00C30E06"/>
    <w:rsid w:val="00C31358"/>
    <w:rsid w:val="00C333C5"/>
    <w:rsid w:val="00C34C49"/>
    <w:rsid w:val="00C35B39"/>
    <w:rsid w:val="00C37AC5"/>
    <w:rsid w:val="00C45DB6"/>
    <w:rsid w:val="00C45F57"/>
    <w:rsid w:val="00C473DB"/>
    <w:rsid w:val="00C47609"/>
    <w:rsid w:val="00C510B4"/>
    <w:rsid w:val="00C51717"/>
    <w:rsid w:val="00C51B49"/>
    <w:rsid w:val="00C51C36"/>
    <w:rsid w:val="00C531DE"/>
    <w:rsid w:val="00C55E78"/>
    <w:rsid w:val="00C60071"/>
    <w:rsid w:val="00C62811"/>
    <w:rsid w:val="00C63097"/>
    <w:rsid w:val="00C63179"/>
    <w:rsid w:val="00C6410F"/>
    <w:rsid w:val="00C64739"/>
    <w:rsid w:val="00C7062D"/>
    <w:rsid w:val="00C71050"/>
    <w:rsid w:val="00C71AD3"/>
    <w:rsid w:val="00C7591A"/>
    <w:rsid w:val="00C77C80"/>
    <w:rsid w:val="00C8193D"/>
    <w:rsid w:val="00C83074"/>
    <w:rsid w:val="00C845BF"/>
    <w:rsid w:val="00C90F07"/>
    <w:rsid w:val="00C93E10"/>
    <w:rsid w:val="00C94F5B"/>
    <w:rsid w:val="00C97179"/>
    <w:rsid w:val="00C973B2"/>
    <w:rsid w:val="00C978A6"/>
    <w:rsid w:val="00CA2D91"/>
    <w:rsid w:val="00CA5723"/>
    <w:rsid w:val="00CA5A16"/>
    <w:rsid w:val="00CA6DE1"/>
    <w:rsid w:val="00CA75B0"/>
    <w:rsid w:val="00CA7777"/>
    <w:rsid w:val="00CA7DC1"/>
    <w:rsid w:val="00CB06A0"/>
    <w:rsid w:val="00CB0F93"/>
    <w:rsid w:val="00CB1403"/>
    <w:rsid w:val="00CB33AF"/>
    <w:rsid w:val="00CB3A62"/>
    <w:rsid w:val="00CB67BA"/>
    <w:rsid w:val="00CB78C2"/>
    <w:rsid w:val="00CC3F6E"/>
    <w:rsid w:val="00CC3FBE"/>
    <w:rsid w:val="00CC40C6"/>
    <w:rsid w:val="00CC41C9"/>
    <w:rsid w:val="00CC4F81"/>
    <w:rsid w:val="00CC6CAE"/>
    <w:rsid w:val="00CC71A4"/>
    <w:rsid w:val="00CD1780"/>
    <w:rsid w:val="00CD29B3"/>
    <w:rsid w:val="00CD2C40"/>
    <w:rsid w:val="00CD2E50"/>
    <w:rsid w:val="00CD4109"/>
    <w:rsid w:val="00CD5B96"/>
    <w:rsid w:val="00CD6516"/>
    <w:rsid w:val="00CD7610"/>
    <w:rsid w:val="00CD79B2"/>
    <w:rsid w:val="00CE2631"/>
    <w:rsid w:val="00CE4AF8"/>
    <w:rsid w:val="00CE52E5"/>
    <w:rsid w:val="00CE6640"/>
    <w:rsid w:val="00CE66E8"/>
    <w:rsid w:val="00CF04D8"/>
    <w:rsid w:val="00CF10BF"/>
    <w:rsid w:val="00CF34A5"/>
    <w:rsid w:val="00CF42C3"/>
    <w:rsid w:val="00CF673F"/>
    <w:rsid w:val="00CF7AF6"/>
    <w:rsid w:val="00D023AC"/>
    <w:rsid w:val="00D02EDC"/>
    <w:rsid w:val="00D037A8"/>
    <w:rsid w:val="00D04587"/>
    <w:rsid w:val="00D05A41"/>
    <w:rsid w:val="00D05F1A"/>
    <w:rsid w:val="00D05FCF"/>
    <w:rsid w:val="00D071CD"/>
    <w:rsid w:val="00D07215"/>
    <w:rsid w:val="00D07927"/>
    <w:rsid w:val="00D1082A"/>
    <w:rsid w:val="00D11485"/>
    <w:rsid w:val="00D1379F"/>
    <w:rsid w:val="00D13C72"/>
    <w:rsid w:val="00D155D8"/>
    <w:rsid w:val="00D217EB"/>
    <w:rsid w:val="00D22473"/>
    <w:rsid w:val="00D23987"/>
    <w:rsid w:val="00D23E94"/>
    <w:rsid w:val="00D24172"/>
    <w:rsid w:val="00D24734"/>
    <w:rsid w:val="00D24CCD"/>
    <w:rsid w:val="00D30C70"/>
    <w:rsid w:val="00D322BD"/>
    <w:rsid w:val="00D323BE"/>
    <w:rsid w:val="00D32AAB"/>
    <w:rsid w:val="00D33612"/>
    <w:rsid w:val="00D3468B"/>
    <w:rsid w:val="00D35729"/>
    <w:rsid w:val="00D40E5A"/>
    <w:rsid w:val="00D413CC"/>
    <w:rsid w:val="00D41A47"/>
    <w:rsid w:val="00D41B55"/>
    <w:rsid w:val="00D457DF"/>
    <w:rsid w:val="00D464E3"/>
    <w:rsid w:val="00D471F7"/>
    <w:rsid w:val="00D55562"/>
    <w:rsid w:val="00D574A0"/>
    <w:rsid w:val="00D576A9"/>
    <w:rsid w:val="00D601E0"/>
    <w:rsid w:val="00D61BE2"/>
    <w:rsid w:val="00D62CBE"/>
    <w:rsid w:val="00D74A76"/>
    <w:rsid w:val="00D74EA4"/>
    <w:rsid w:val="00D75041"/>
    <w:rsid w:val="00D75B5C"/>
    <w:rsid w:val="00D82160"/>
    <w:rsid w:val="00D838AE"/>
    <w:rsid w:val="00D840F4"/>
    <w:rsid w:val="00D84FAD"/>
    <w:rsid w:val="00D85473"/>
    <w:rsid w:val="00D85B50"/>
    <w:rsid w:val="00D85E82"/>
    <w:rsid w:val="00D93A4D"/>
    <w:rsid w:val="00D94562"/>
    <w:rsid w:val="00D94897"/>
    <w:rsid w:val="00D9492A"/>
    <w:rsid w:val="00D96302"/>
    <w:rsid w:val="00D97043"/>
    <w:rsid w:val="00DA0C82"/>
    <w:rsid w:val="00DA4DA5"/>
    <w:rsid w:val="00DA5891"/>
    <w:rsid w:val="00DA7B81"/>
    <w:rsid w:val="00DB1D8E"/>
    <w:rsid w:val="00DB235D"/>
    <w:rsid w:val="00DB3399"/>
    <w:rsid w:val="00DC0869"/>
    <w:rsid w:val="00DC2C9F"/>
    <w:rsid w:val="00DC55F7"/>
    <w:rsid w:val="00DD05AF"/>
    <w:rsid w:val="00DD0A09"/>
    <w:rsid w:val="00DD24B9"/>
    <w:rsid w:val="00DD310A"/>
    <w:rsid w:val="00DD3CEA"/>
    <w:rsid w:val="00DD5D16"/>
    <w:rsid w:val="00DD6E27"/>
    <w:rsid w:val="00DE2418"/>
    <w:rsid w:val="00DE2AB6"/>
    <w:rsid w:val="00DE39F7"/>
    <w:rsid w:val="00DE6529"/>
    <w:rsid w:val="00DE7070"/>
    <w:rsid w:val="00DE77C6"/>
    <w:rsid w:val="00DF187D"/>
    <w:rsid w:val="00DF57B7"/>
    <w:rsid w:val="00DF5BA6"/>
    <w:rsid w:val="00E001D4"/>
    <w:rsid w:val="00E015D2"/>
    <w:rsid w:val="00E03783"/>
    <w:rsid w:val="00E054B0"/>
    <w:rsid w:val="00E05B05"/>
    <w:rsid w:val="00E07E32"/>
    <w:rsid w:val="00E07EEC"/>
    <w:rsid w:val="00E13072"/>
    <w:rsid w:val="00E13E9A"/>
    <w:rsid w:val="00E15FB1"/>
    <w:rsid w:val="00E16FB0"/>
    <w:rsid w:val="00E23815"/>
    <w:rsid w:val="00E239F6"/>
    <w:rsid w:val="00E24054"/>
    <w:rsid w:val="00E248F4"/>
    <w:rsid w:val="00E249BD"/>
    <w:rsid w:val="00E30AF8"/>
    <w:rsid w:val="00E317FD"/>
    <w:rsid w:val="00E34371"/>
    <w:rsid w:val="00E3538A"/>
    <w:rsid w:val="00E35A44"/>
    <w:rsid w:val="00E35B95"/>
    <w:rsid w:val="00E40650"/>
    <w:rsid w:val="00E43F78"/>
    <w:rsid w:val="00E4481F"/>
    <w:rsid w:val="00E47D7B"/>
    <w:rsid w:val="00E5031C"/>
    <w:rsid w:val="00E5078B"/>
    <w:rsid w:val="00E5112B"/>
    <w:rsid w:val="00E53B9D"/>
    <w:rsid w:val="00E5431E"/>
    <w:rsid w:val="00E546C8"/>
    <w:rsid w:val="00E61432"/>
    <w:rsid w:val="00E62DC9"/>
    <w:rsid w:val="00E64292"/>
    <w:rsid w:val="00E644B0"/>
    <w:rsid w:val="00E65075"/>
    <w:rsid w:val="00E658EF"/>
    <w:rsid w:val="00E65C9E"/>
    <w:rsid w:val="00E67ADE"/>
    <w:rsid w:val="00E70205"/>
    <w:rsid w:val="00E713CB"/>
    <w:rsid w:val="00E72461"/>
    <w:rsid w:val="00E73491"/>
    <w:rsid w:val="00E77FBC"/>
    <w:rsid w:val="00E81140"/>
    <w:rsid w:val="00E821BC"/>
    <w:rsid w:val="00E828BF"/>
    <w:rsid w:val="00E82A0F"/>
    <w:rsid w:val="00E8612E"/>
    <w:rsid w:val="00E87F2D"/>
    <w:rsid w:val="00E87F9D"/>
    <w:rsid w:val="00E909CA"/>
    <w:rsid w:val="00E929C6"/>
    <w:rsid w:val="00E93928"/>
    <w:rsid w:val="00E95EA5"/>
    <w:rsid w:val="00E97617"/>
    <w:rsid w:val="00E97EFA"/>
    <w:rsid w:val="00EA02D7"/>
    <w:rsid w:val="00EA1062"/>
    <w:rsid w:val="00EA1BC7"/>
    <w:rsid w:val="00EA2145"/>
    <w:rsid w:val="00EA28F2"/>
    <w:rsid w:val="00EA34FE"/>
    <w:rsid w:val="00EA40DF"/>
    <w:rsid w:val="00EA49B1"/>
    <w:rsid w:val="00EA4EF5"/>
    <w:rsid w:val="00EA5B44"/>
    <w:rsid w:val="00EA7E96"/>
    <w:rsid w:val="00EB062C"/>
    <w:rsid w:val="00EB21F3"/>
    <w:rsid w:val="00EB5757"/>
    <w:rsid w:val="00EB6535"/>
    <w:rsid w:val="00EB7049"/>
    <w:rsid w:val="00ED0331"/>
    <w:rsid w:val="00ED1382"/>
    <w:rsid w:val="00ED16D1"/>
    <w:rsid w:val="00ED24DB"/>
    <w:rsid w:val="00ED2568"/>
    <w:rsid w:val="00ED5135"/>
    <w:rsid w:val="00EE04C0"/>
    <w:rsid w:val="00EE0CB0"/>
    <w:rsid w:val="00EE16B4"/>
    <w:rsid w:val="00EE62F8"/>
    <w:rsid w:val="00EE6577"/>
    <w:rsid w:val="00EE7FAE"/>
    <w:rsid w:val="00EF1579"/>
    <w:rsid w:val="00EF2BFD"/>
    <w:rsid w:val="00F00E63"/>
    <w:rsid w:val="00F01E0B"/>
    <w:rsid w:val="00F02402"/>
    <w:rsid w:val="00F02DC8"/>
    <w:rsid w:val="00F04811"/>
    <w:rsid w:val="00F064B5"/>
    <w:rsid w:val="00F07894"/>
    <w:rsid w:val="00F1037C"/>
    <w:rsid w:val="00F10E72"/>
    <w:rsid w:val="00F11EC4"/>
    <w:rsid w:val="00F146F9"/>
    <w:rsid w:val="00F158C8"/>
    <w:rsid w:val="00F16210"/>
    <w:rsid w:val="00F16FC9"/>
    <w:rsid w:val="00F2019C"/>
    <w:rsid w:val="00F20864"/>
    <w:rsid w:val="00F20935"/>
    <w:rsid w:val="00F21304"/>
    <w:rsid w:val="00F21A6B"/>
    <w:rsid w:val="00F32003"/>
    <w:rsid w:val="00F332EE"/>
    <w:rsid w:val="00F3425B"/>
    <w:rsid w:val="00F345E1"/>
    <w:rsid w:val="00F367FB"/>
    <w:rsid w:val="00F37C35"/>
    <w:rsid w:val="00F400C6"/>
    <w:rsid w:val="00F40313"/>
    <w:rsid w:val="00F41FE5"/>
    <w:rsid w:val="00F437FD"/>
    <w:rsid w:val="00F43DBD"/>
    <w:rsid w:val="00F44DD1"/>
    <w:rsid w:val="00F501D7"/>
    <w:rsid w:val="00F504BF"/>
    <w:rsid w:val="00F50754"/>
    <w:rsid w:val="00F50DBF"/>
    <w:rsid w:val="00F5569F"/>
    <w:rsid w:val="00F574C9"/>
    <w:rsid w:val="00F60B2C"/>
    <w:rsid w:val="00F60F02"/>
    <w:rsid w:val="00F62878"/>
    <w:rsid w:val="00F66362"/>
    <w:rsid w:val="00F7342F"/>
    <w:rsid w:val="00F7363D"/>
    <w:rsid w:val="00F77F65"/>
    <w:rsid w:val="00F81A68"/>
    <w:rsid w:val="00F846DA"/>
    <w:rsid w:val="00F84717"/>
    <w:rsid w:val="00F8475F"/>
    <w:rsid w:val="00F849BF"/>
    <w:rsid w:val="00F85A9D"/>
    <w:rsid w:val="00F85B14"/>
    <w:rsid w:val="00F860FE"/>
    <w:rsid w:val="00F9060D"/>
    <w:rsid w:val="00F958A3"/>
    <w:rsid w:val="00F9594B"/>
    <w:rsid w:val="00FA24F1"/>
    <w:rsid w:val="00FA2515"/>
    <w:rsid w:val="00FA4D48"/>
    <w:rsid w:val="00FB0659"/>
    <w:rsid w:val="00FB174A"/>
    <w:rsid w:val="00FB2E60"/>
    <w:rsid w:val="00FB3C83"/>
    <w:rsid w:val="00FB4A65"/>
    <w:rsid w:val="00FB66BB"/>
    <w:rsid w:val="00FC4A09"/>
    <w:rsid w:val="00FC5CE0"/>
    <w:rsid w:val="00FC7C49"/>
    <w:rsid w:val="00FD00DA"/>
    <w:rsid w:val="00FD27B0"/>
    <w:rsid w:val="00FD33E2"/>
    <w:rsid w:val="00FD39F1"/>
    <w:rsid w:val="00FD3DA1"/>
    <w:rsid w:val="00FD58AA"/>
    <w:rsid w:val="00FD7639"/>
    <w:rsid w:val="00FE0F97"/>
    <w:rsid w:val="00FE1020"/>
    <w:rsid w:val="00FE11B4"/>
    <w:rsid w:val="00FE1689"/>
    <w:rsid w:val="00FE3CF9"/>
    <w:rsid w:val="00FF03BE"/>
    <w:rsid w:val="00FF2B18"/>
    <w:rsid w:val="00FF428D"/>
    <w:rsid w:val="00FF469D"/>
    <w:rsid w:val="00FF4E9B"/>
    <w:rsid w:val="00FF5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691B9C-C434-4AAC-9B35-12061552D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1A92"/>
    <w:pPr>
      <w:spacing w:after="200" w:line="276" w:lineRule="auto"/>
    </w:pPr>
    <w:rPr>
      <w:rFonts w:ascii="Arial" w:hAnsi="Arial"/>
      <w:sz w:val="22"/>
      <w:szCs w:val="22"/>
      <w:lang w:eastAsia="en-US"/>
    </w:rPr>
  </w:style>
  <w:style w:type="paragraph" w:styleId="Heading1">
    <w:name w:val="heading 1"/>
    <w:basedOn w:val="Normal"/>
    <w:link w:val="Heading1Char"/>
    <w:uiPriority w:val="9"/>
    <w:qFormat/>
    <w:rsid w:val="003636FC"/>
    <w:pPr>
      <w:spacing w:before="100" w:beforeAutospacing="1" w:after="100" w:afterAutospacing="1" w:line="240" w:lineRule="auto"/>
      <w:outlineLvl w:val="0"/>
    </w:pPr>
    <w:rPr>
      <w:rFonts w:ascii="Times" w:hAnsi="Times"/>
      <w:b/>
      <w:bCs/>
      <w:kern w:val="36"/>
      <w:sz w:val="48"/>
      <w:szCs w:val="48"/>
      <w:lang w:val="en-GB" w:eastAsia="fr-FR"/>
    </w:rPr>
  </w:style>
  <w:style w:type="paragraph" w:styleId="Heading2">
    <w:name w:val="heading 2"/>
    <w:basedOn w:val="Normal"/>
    <w:next w:val="Normal"/>
    <w:link w:val="Heading2Char"/>
    <w:uiPriority w:val="9"/>
    <w:unhideWhenUsed/>
    <w:qFormat/>
    <w:rsid w:val="00627F3B"/>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5B489C"/>
    <w:pPr>
      <w:keepNext/>
      <w:spacing w:before="240" w:after="60"/>
      <w:outlineLvl w:val="2"/>
    </w:pPr>
    <w:rPr>
      <w:rFonts w:ascii="Cambria" w:eastAsia="Times New Roman" w:hAnsi="Cambria"/>
      <w:b/>
      <w:bCs/>
      <w:color w:val="548DD4" w:themeColor="text2" w:themeTint="99"/>
      <w:sz w:val="26"/>
      <w:szCs w:val="26"/>
    </w:rPr>
  </w:style>
  <w:style w:type="paragraph" w:styleId="Heading4">
    <w:name w:val="heading 4"/>
    <w:basedOn w:val="Normal"/>
    <w:next w:val="Normal"/>
    <w:link w:val="Heading4Char"/>
    <w:uiPriority w:val="9"/>
    <w:unhideWhenUsed/>
    <w:qFormat/>
    <w:rsid w:val="0021647D"/>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unhideWhenUsed/>
    <w:qFormat/>
    <w:rsid w:val="00564B5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unhideWhenUsed/>
    <w:rsid w:val="00A607A3"/>
    <w:rPr>
      <w:sz w:val="16"/>
      <w:szCs w:val="16"/>
    </w:rPr>
  </w:style>
  <w:style w:type="paragraph" w:styleId="CommentText">
    <w:name w:val="annotation text"/>
    <w:basedOn w:val="Normal"/>
    <w:link w:val="CommentTextChar"/>
    <w:uiPriority w:val="99"/>
    <w:unhideWhenUsed/>
    <w:rsid w:val="00A607A3"/>
    <w:rPr>
      <w:sz w:val="20"/>
      <w:szCs w:val="20"/>
    </w:rPr>
  </w:style>
  <w:style w:type="character" w:customStyle="1" w:styleId="CommentTextChar">
    <w:name w:val="Comment Text Char"/>
    <w:link w:val="CommentText"/>
    <w:uiPriority w:val="99"/>
    <w:rsid w:val="00A607A3"/>
    <w:rPr>
      <w:lang w:eastAsia="en-US"/>
    </w:rPr>
  </w:style>
  <w:style w:type="paragraph" w:styleId="CommentSubject">
    <w:name w:val="annotation subject"/>
    <w:basedOn w:val="CommentText"/>
    <w:next w:val="CommentText"/>
    <w:link w:val="CommentSubjectChar"/>
    <w:uiPriority w:val="99"/>
    <w:semiHidden/>
    <w:unhideWhenUsed/>
    <w:rsid w:val="00A607A3"/>
    <w:rPr>
      <w:b/>
      <w:bCs/>
    </w:rPr>
  </w:style>
  <w:style w:type="character" w:customStyle="1" w:styleId="CommentSubjectChar">
    <w:name w:val="Comment Subject Char"/>
    <w:link w:val="CommentSubject"/>
    <w:uiPriority w:val="99"/>
    <w:semiHidden/>
    <w:rsid w:val="00A607A3"/>
    <w:rPr>
      <w:b/>
      <w:bCs/>
      <w:lang w:eastAsia="en-US"/>
    </w:rPr>
  </w:style>
  <w:style w:type="paragraph" w:styleId="BalloonText">
    <w:name w:val="Balloon Text"/>
    <w:basedOn w:val="Normal"/>
    <w:link w:val="BalloonTextChar"/>
    <w:uiPriority w:val="99"/>
    <w:semiHidden/>
    <w:unhideWhenUsed/>
    <w:rsid w:val="00A607A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607A3"/>
    <w:rPr>
      <w:rFonts w:ascii="Tahoma" w:hAnsi="Tahoma" w:cs="Tahoma"/>
      <w:sz w:val="16"/>
      <w:szCs w:val="16"/>
      <w:lang w:eastAsia="en-US"/>
    </w:rPr>
  </w:style>
  <w:style w:type="paragraph" w:styleId="Header">
    <w:name w:val="header"/>
    <w:basedOn w:val="Normal"/>
    <w:link w:val="HeaderChar"/>
    <w:uiPriority w:val="99"/>
    <w:unhideWhenUsed/>
    <w:rsid w:val="00914730"/>
    <w:pPr>
      <w:tabs>
        <w:tab w:val="center" w:pos="4536"/>
        <w:tab w:val="right" w:pos="9072"/>
      </w:tabs>
    </w:pPr>
  </w:style>
  <w:style w:type="character" w:customStyle="1" w:styleId="HeaderChar">
    <w:name w:val="Header Char"/>
    <w:link w:val="Header"/>
    <w:uiPriority w:val="99"/>
    <w:rsid w:val="00914730"/>
    <w:rPr>
      <w:sz w:val="22"/>
      <w:szCs w:val="22"/>
      <w:lang w:eastAsia="en-US"/>
    </w:rPr>
  </w:style>
  <w:style w:type="paragraph" w:styleId="Footer">
    <w:name w:val="footer"/>
    <w:basedOn w:val="Normal"/>
    <w:link w:val="FooterChar"/>
    <w:uiPriority w:val="99"/>
    <w:unhideWhenUsed/>
    <w:rsid w:val="00914730"/>
    <w:pPr>
      <w:tabs>
        <w:tab w:val="center" w:pos="4536"/>
        <w:tab w:val="right" w:pos="9072"/>
      </w:tabs>
    </w:pPr>
  </w:style>
  <w:style w:type="character" w:customStyle="1" w:styleId="FooterChar">
    <w:name w:val="Footer Char"/>
    <w:link w:val="Footer"/>
    <w:uiPriority w:val="99"/>
    <w:rsid w:val="00914730"/>
    <w:rPr>
      <w:sz w:val="22"/>
      <w:szCs w:val="22"/>
      <w:lang w:eastAsia="en-US"/>
    </w:rPr>
  </w:style>
  <w:style w:type="paragraph" w:customStyle="1" w:styleId="Listecouleur-Accent11">
    <w:name w:val="Liste couleur - Accent 11"/>
    <w:basedOn w:val="Normal"/>
    <w:uiPriority w:val="34"/>
    <w:qFormat/>
    <w:rsid w:val="00AA753A"/>
    <w:pPr>
      <w:spacing w:after="0" w:line="240" w:lineRule="auto"/>
      <w:ind w:left="720"/>
      <w:contextualSpacing/>
    </w:pPr>
    <w:rPr>
      <w:rFonts w:ascii="Times New Roman" w:eastAsia="MS Mincho" w:hAnsi="Times New Roman"/>
      <w:sz w:val="24"/>
      <w:szCs w:val="24"/>
      <w:lang w:val="en-GB" w:eastAsia="fr-FR"/>
    </w:rPr>
  </w:style>
  <w:style w:type="character" w:customStyle="1" w:styleId="Heading1Char">
    <w:name w:val="Heading 1 Char"/>
    <w:link w:val="Heading1"/>
    <w:uiPriority w:val="9"/>
    <w:rsid w:val="003636FC"/>
    <w:rPr>
      <w:rFonts w:ascii="Times" w:hAnsi="Times"/>
      <w:b/>
      <w:bCs/>
      <w:kern w:val="36"/>
      <w:sz w:val="48"/>
      <w:szCs w:val="48"/>
    </w:rPr>
  </w:style>
  <w:style w:type="character" w:customStyle="1" w:styleId="gd">
    <w:name w:val="gd"/>
    <w:rsid w:val="00296110"/>
  </w:style>
  <w:style w:type="character" w:customStyle="1" w:styleId="go">
    <w:name w:val="go"/>
    <w:rsid w:val="00296110"/>
  </w:style>
  <w:style w:type="character" w:styleId="Emphasis">
    <w:name w:val="Emphasis"/>
    <w:uiPriority w:val="20"/>
    <w:qFormat/>
    <w:rsid w:val="004C28BA"/>
    <w:rPr>
      <w:i/>
      <w:iCs/>
    </w:rPr>
  </w:style>
  <w:style w:type="table" w:styleId="TableGrid">
    <w:name w:val="Table Grid"/>
    <w:basedOn w:val="TableNormal"/>
    <w:uiPriority w:val="59"/>
    <w:rsid w:val="004C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autoRedefine/>
    <w:uiPriority w:val="34"/>
    <w:qFormat/>
    <w:rsid w:val="00233C93"/>
    <w:pPr>
      <w:numPr>
        <w:numId w:val="21"/>
      </w:numPr>
      <w:spacing w:after="0" w:line="240" w:lineRule="auto"/>
      <w:contextualSpacing/>
    </w:pPr>
    <w:rPr>
      <w:rFonts w:eastAsia="MS Mincho"/>
      <w:szCs w:val="24"/>
      <w:lang w:val="en-GB" w:eastAsia="fr-FR"/>
    </w:rPr>
  </w:style>
  <w:style w:type="character" w:styleId="Strong">
    <w:name w:val="Strong"/>
    <w:uiPriority w:val="22"/>
    <w:qFormat/>
    <w:rsid w:val="00CC71A4"/>
    <w:rPr>
      <w:b/>
      <w:bCs/>
    </w:rPr>
  </w:style>
  <w:style w:type="paragraph" w:styleId="Revision">
    <w:name w:val="Revision"/>
    <w:hidden/>
    <w:uiPriority w:val="99"/>
    <w:semiHidden/>
    <w:rsid w:val="002A0E15"/>
    <w:rPr>
      <w:sz w:val="22"/>
      <w:szCs w:val="22"/>
      <w:lang w:eastAsia="en-US"/>
    </w:rPr>
  </w:style>
  <w:style w:type="paragraph" w:styleId="FootnoteText">
    <w:name w:val="footnote text"/>
    <w:basedOn w:val="Normal"/>
    <w:link w:val="FootnoteTextChar"/>
    <w:uiPriority w:val="99"/>
    <w:semiHidden/>
    <w:unhideWhenUsed/>
    <w:rsid w:val="00BF1466"/>
    <w:rPr>
      <w:sz w:val="20"/>
      <w:szCs w:val="20"/>
    </w:rPr>
  </w:style>
  <w:style w:type="character" w:customStyle="1" w:styleId="FootnoteTextChar">
    <w:name w:val="Footnote Text Char"/>
    <w:link w:val="FootnoteText"/>
    <w:uiPriority w:val="99"/>
    <w:semiHidden/>
    <w:rsid w:val="00BF1466"/>
    <w:rPr>
      <w:lang w:eastAsia="en-US"/>
    </w:rPr>
  </w:style>
  <w:style w:type="character" w:styleId="FootnoteReference">
    <w:name w:val="footnote reference"/>
    <w:uiPriority w:val="99"/>
    <w:semiHidden/>
    <w:unhideWhenUsed/>
    <w:rsid w:val="00BF1466"/>
    <w:rPr>
      <w:vertAlign w:val="superscript"/>
    </w:rPr>
  </w:style>
  <w:style w:type="character" w:customStyle="1" w:styleId="Heading2Char">
    <w:name w:val="Heading 2 Char"/>
    <w:link w:val="Heading2"/>
    <w:uiPriority w:val="9"/>
    <w:rsid w:val="00627F3B"/>
    <w:rPr>
      <w:rFonts w:ascii="Cambria" w:eastAsia="Times New Roman" w:hAnsi="Cambria" w:cs="Times New Roman"/>
      <w:b/>
      <w:bCs/>
      <w:i/>
      <w:iCs/>
      <w:sz w:val="28"/>
      <w:szCs w:val="28"/>
      <w:lang w:eastAsia="en-US"/>
    </w:rPr>
  </w:style>
  <w:style w:type="character" w:customStyle="1" w:styleId="Heading3Char">
    <w:name w:val="Heading 3 Char"/>
    <w:link w:val="Heading3"/>
    <w:uiPriority w:val="9"/>
    <w:rsid w:val="005B489C"/>
    <w:rPr>
      <w:rFonts w:ascii="Cambria" w:eastAsia="Times New Roman" w:hAnsi="Cambria"/>
      <w:b/>
      <w:bCs/>
      <w:color w:val="548DD4" w:themeColor="text2" w:themeTint="99"/>
      <w:sz w:val="26"/>
      <w:szCs w:val="26"/>
      <w:lang w:eastAsia="en-US"/>
    </w:rPr>
  </w:style>
  <w:style w:type="character" w:styleId="Hyperlink">
    <w:name w:val="Hyperlink"/>
    <w:uiPriority w:val="99"/>
    <w:unhideWhenUsed/>
    <w:rsid w:val="00627F3B"/>
    <w:rPr>
      <w:color w:val="0000FF"/>
      <w:u w:val="single"/>
    </w:rPr>
  </w:style>
  <w:style w:type="character" w:customStyle="1" w:styleId="Heading4Char">
    <w:name w:val="Heading 4 Char"/>
    <w:link w:val="Heading4"/>
    <w:uiPriority w:val="9"/>
    <w:rsid w:val="0021647D"/>
    <w:rPr>
      <w:rFonts w:ascii="Calibri" w:eastAsia="Times New Roman" w:hAnsi="Calibri" w:cs="Times New Roman"/>
      <w:b/>
      <w:bCs/>
      <w:sz w:val="28"/>
      <w:szCs w:val="28"/>
      <w:lang w:eastAsia="en-US"/>
    </w:rPr>
  </w:style>
  <w:style w:type="character" w:customStyle="1" w:styleId="mw-headline">
    <w:name w:val="mw-headline"/>
    <w:rsid w:val="00DD24B9"/>
  </w:style>
  <w:style w:type="character" w:customStyle="1" w:styleId="editsection">
    <w:name w:val="editsection"/>
    <w:rsid w:val="00DD24B9"/>
  </w:style>
  <w:style w:type="paragraph" w:styleId="NormalWeb">
    <w:name w:val="Normal (Web)"/>
    <w:basedOn w:val="Normal"/>
    <w:uiPriority w:val="99"/>
    <w:semiHidden/>
    <w:unhideWhenUsed/>
    <w:rsid w:val="00DD24B9"/>
    <w:pPr>
      <w:spacing w:before="100" w:beforeAutospacing="1" w:after="100" w:afterAutospacing="1" w:line="240" w:lineRule="auto"/>
    </w:pPr>
    <w:rPr>
      <w:rFonts w:ascii="Times New Roman" w:eastAsia="Times New Roman" w:hAnsi="Times New Roman"/>
      <w:sz w:val="24"/>
      <w:szCs w:val="24"/>
      <w:lang w:eastAsia="fr-FR"/>
    </w:rPr>
  </w:style>
  <w:style w:type="paragraph" w:styleId="HTMLPreformatted">
    <w:name w:val="HTML Preformatted"/>
    <w:basedOn w:val="Normal"/>
    <w:link w:val="HTMLPreformattedChar"/>
    <w:uiPriority w:val="99"/>
    <w:unhideWhenUsed/>
    <w:rsid w:val="001D0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1D04F2"/>
    <w:rPr>
      <w:rFonts w:ascii="Courier New" w:eastAsia="Times New Roman" w:hAnsi="Courier New" w:cs="Courier New"/>
    </w:rPr>
  </w:style>
  <w:style w:type="character" w:customStyle="1" w:styleId="start-tag">
    <w:name w:val="start-tag"/>
    <w:basedOn w:val="DefaultParagraphFont"/>
    <w:rsid w:val="001D04F2"/>
  </w:style>
  <w:style w:type="character" w:customStyle="1" w:styleId="attribute-name">
    <w:name w:val="attribute-name"/>
    <w:basedOn w:val="DefaultParagraphFont"/>
    <w:rsid w:val="001D04F2"/>
  </w:style>
  <w:style w:type="character" w:customStyle="1" w:styleId="attribute-value">
    <w:name w:val="attribute-value"/>
    <w:basedOn w:val="DefaultParagraphFont"/>
    <w:rsid w:val="001D04F2"/>
  </w:style>
  <w:style w:type="paragraph" w:customStyle="1" w:styleId="CODE">
    <w:name w:val="CODE"/>
    <w:basedOn w:val="HTMLPreformatted"/>
    <w:link w:val="CODECar"/>
    <w:qFormat/>
    <w:rsid w:val="0005108E"/>
    <w:rPr>
      <w:sz w:val="22"/>
    </w:rPr>
  </w:style>
  <w:style w:type="character" w:customStyle="1" w:styleId="CODECar">
    <w:name w:val="CODE Car"/>
    <w:basedOn w:val="HTMLPreformattedChar"/>
    <w:link w:val="CODE"/>
    <w:rsid w:val="0005108E"/>
    <w:rPr>
      <w:rFonts w:ascii="Courier New" w:eastAsia="Times New Roman" w:hAnsi="Courier New" w:cs="Courier New"/>
      <w:sz w:val="22"/>
    </w:rPr>
  </w:style>
  <w:style w:type="character" w:styleId="HTMLCode">
    <w:name w:val="HTML Code"/>
    <w:basedOn w:val="DefaultParagraphFont"/>
    <w:uiPriority w:val="99"/>
    <w:semiHidden/>
    <w:unhideWhenUsed/>
    <w:rsid w:val="00F849BF"/>
    <w:rPr>
      <w:rFonts w:ascii="Courier New" w:eastAsia="Times New Roman" w:hAnsi="Courier New" w:cs="Courier New"/>
      <w:sz w:val="20"/>
      <w:szCs w:val="20"/>
    </w:rPr>
  </w:style>
  <w:style w:type="character" w:customStyle="1" w:styleId="nt">
    <w:name w:val="nt"/>
    <w:basedOn w:val="DefaultParagraphFont"/>
    <w:rsid w:val="00A12C82"/>
  </w:style>
  <w:style w:type="character" w:customStyle="1" w:styleId="na">
    <w:name w:val="na"/>
    <w:basedOn w:val="DefaultParagraphFont"/>
    <w:rsid w:val="00A12C82"/>
  </w:style>
  <w:style w:type="character" w:customStyle="1" w:styleId="s">
    <w:name w:val="s"/>
    <w:basedOn w:val="DefaultParagraphFont"/>
    <w:rsid w:val="00A12C82"/>
  </w:style>
  <w:style w:type="character" w:customStyle="1" w:styleId="comment">
    <w:name w:val="comment"/>
    <w:basedOn w:val="DefaultParagraphFont"/>
    <w:rsid w:val="00C115EC"/>
  </w:style>
  <w:style w:type="paragraph" w:styleId="Title">
    <w:name w:val="Title"/>
    <w:basedOn w:val="Normal"/>
    <w:next w:val="Normal"/>
    <w:link w:val="TitleChar"/>
    <w:uiPriority w:val="10"/>
    <w:qFormat/>
    <w:rsid w:val="00D224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22473"/>
    <w:rPr>
      <w:rFonts w:asciiTheme="majorHAnsi" w:eastAsiaTheme="majorEastAsia" w:hAnsiTheme="majorHAnsi" w:cstheme="majorBidi"/>
      <w:color w:val="17365D" w:themeColor="text2" w:themeShade="BF"/>
      <w:spacing w:val="5"/>
      <w:kern w:val="28"/>
      <w:sz w:val="52"/>
      <w:szCs w:val="52"/>
      <w:lang w:eastAsia="en-US"/>
    </w:rPr>
  </w:style>
  <w:style w:type="paragraph" w:styleId="TOCHeading">
    <w:name w:val="TOC Heading"/>
    <w:basedOn w:val="Heading1"/>
    <w:next w:val="Normal"/>
    <w:uiPriority w:val="39"/>
    <w:semiHidden/>
    <w:unhideWhenUsed/>
    <w:qFormat/>
    <w:rsid w:val="003B21E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fr-FR"/>
    </w:rPr>
  </w:style>
  <w:style w:type="paragraph" w:styleId="TOC1">
    <w:name w:val="toc 1"/>
    <w:basedOn w:val="Normal"/>
    <w:next w:val="Normal"/>
    <w:autoRedefine/>
    <w:uiPriority w:val="39"/>
    <w:unhideWhenUsed/>
    <w:rsid w:val="003B21EE"/>
    <w:pPr>
      <w:spacing w:after="100"/>
    </w:pPr>
  </w:style>
  <w:style w:type="paragraph" w:styleId="TOC2">
    <w:name w:val="toc 2"/>
    <w:basedOn w:val="Normal"/>
    <w:next w:val="Normal"/>
    <w:autoRedefine/>
    <w:uiPriority w:val="39"/>
    <w:unhideWhenUsed/>
    <w:rsid w:val="008B7D96"/>
    <w:pPr>
      <w:tabs>
        <w:tab w:val="left" w:pos="709"/>
        <w:tab w:val="right" w:leader="dot" w:pos="9062"/>
      </w:tabs>
      <w:spacing w:after="100"/>
      <w:ind w:left="220"/>
    </w:pPr>
  </w:style>
  <w:style w:type="paragraph" w:styleId="TOC3">
    <w:name w:val="toc 3"/>
    <w:basedOn w:val="Normal"/>
    <w:next w:val="Normal"/>
    <w:autoRedefine/>
    <w:uiPriority w:val="39"/>
    <w:unhideWhenUsed/>
    <w:rsid w:val="003B21EE"/>
    <w:pPr>
      <w:spacing w:after="100"/>
      <w:ind w:left="440"/>
    </w:pPr>
  </w:style>
  <w:style w:type="table" w:styleId="MediumList1-Accent4">
    <w:name w:val="Medium List 1 Accent 4"/>
    <w:basedOn w:val="TableNormal"/>
    <w:uiPriority w:val="65"/>
    <w:rsid w:val="00E05B05"/>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ghtShading-Accent4">
    <w:name w:val="Light Shading Accent 4"/>
    <w:basedOn w:val="TableNormal"/>
    <w:uiPriority w:val="60"/>
    <w:rsid w:val="00B55EF1"/>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olorfulList-Accent1">
    <w:name w:val="Colorful List Accent 1"/>
    <w:basedOn w:val="TableNormal"/>
    <w:uiPriority w:val="34"/>
    <w:qFormat/>
    <w:rsid w:val="00B55EF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Heading5Char">
    <w:name w:val="Heading 5 Char"/>
    <w:basedOn w:val="DefaultParagraphFont"/>
    <w:link w:val="Heading5"/>
    <w:uiPriority w:val="9"/>
    <w:rsid w:val="00564B5F"/>
    <w:rPr>
      <w:rFonts w:asciiTheme="majorHAnsi" w:eastAsiaTheme="majorEastAsia" w:hAnsiTheme="majorHAnsi" w:cstheme="majorBidi"/>
      <w:color w:val="243F60" w:themeColor="accent1" w:themeShade="7F"/>
      <w:sz w:val="22"/>
      <w:szCs w:val="22"/>
      <w:lang w:eastAsia="en-US"/>
    </w:rPr>
  </w:style>
  <w:style w:type="table" w:styleId="MediumGrid1-Accent6">
    <w:name w:val="Medium Grid 1 Accent 6"/>
    <w:basedOn w:val="TableNormal"/>
    <w:uiPriority w:val="67"/>
    <w:rsid w:val="008065AB"/>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tag">
    <w:name w:val="tag"/>
    <w:basedOn w:val="DefaultParagraphFont"/>
    <w:rsid w:val="0094468C"/>
  </w:style>
  <w:style w:type="character" w:customStyle="1" w:styleId="Titre1">
    <w:name w:val="Titre1"/>
    <w:basedOn w:val="DefaultParagraphFont"/>
    <w:rsid w:val="0094468C"/>
  </w:style>
  <w:style w:type="character" w:customStyle="1" w:styleId="attribute">
    <w:name w:val="attribute"/>
    <w:basedOn w:val="DefaultParagraphFont"/>
    <w:rsid w:val="0094468C"/>
  </w:style>
  <w:style w:type="character" w:customStyle="1" w:styleId="value">
    <w:name w:val="value"/>
    <w:basedOn w:val="DefaultParagraphFont"/>
    <w:rsid w:val="009446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2599">
      <w:bodyDiv w:val="1"/>
      <w:marLeft w:val="0"/>
      <w:marRight w:val="0"/>
      <w:marTop w:val="0"/>
      <w:marBottom w:val="0"/>
      <w:divBdr>
        <w:top w:val="none" w:sz="0" w:space="0" w:color="auto"/>
        <w:left w:val="none" w:sz="0" w:space="0" w:color="auto"/>
        <w:bottom w:val="none" w:sz="0" w:space="0" w:color="auto"/>
        <w:right w:val="none" w:sz="0" w:space="0" w:color="auto"/>
      </w:divBdr>
      <w:divsChild>
        <w:div w:id="2433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066">
      <w:bodyDiv w:val="1"/>
      <w:marLeft w:val="0"/>
      <w:marRight w:val="0"/>
      <w:marTop w:val="0"/>
      <w:marBottom w:val="0"/>
      <w:divBdr>
        <w:top w:val="none" w:sz="0" w:space="0" w:color="auto"/>
        <w:left w:val="none" w:sz="0" w:space="0" w:color="auto"/>
        <w:bottom w:val="none" w:sz="0" w:space="0" w:color="auto"/>
        <w:right w:val="none" w:sz="0" w:space="0" w:color="auto"/>
      </w:divBdr>
    </w:div>
    <w:div w:id="26764371">
      <w:bodyDiv w:val="1"/>
      <w:marLeft w:val="0"/>
      <w:marRight w:val="0"/>
      <w:marTop w:val="0"/>
      <w:marBottom w:val="0"/>
      <w:divBdr>
        <w:top w:val="none" w:sz="0" w:space="0" w:color="auto"/>
        <w:left w:val="none" w:sz="0" w:space="0" w:color="auto"/>
        <w:bottom w:val="none" w:sz="0" w:space="0" w:color="auto"/>
        <w:right w:val="none" w:sz="0" w:space="0" w:color="auto"/>
      </w:divBdr>
      <w:divsChild>
        <w:div w:id="1442214816">
          <w:marLeft w:val="0"/>
          <w:marRight w:val="0"/>
          <w:marTop w:val="0"/>
          <w:marBottom w:val="0"/>
          <w:divBdr>
            <w:top w:val="none" w:sz="0" w:space="0" w:color="auto"/>
            <w:left w:val="none" w:sz="0" w:space="0" w:color="auto"/>
            <w:bottom w:val="none" w:sz="0" w:space="0" w:color="auto"/>
            <w:right w:val="none" w:sz="0" w:space="0" w:color="auto"/>
          </w:divBdr>
        </w:div>
        <w:div w:id="1662584032">
          <w:marLeft w:val="0"/>
          <w:marRight w:val="0"/>
          <w:marTop w:val="0"/>
          <w:marBottom w:val="0"/>
          <w:divBdr>
            <w:top w:val="none" w:sz="0" w:space="0" w:color="auto"/>
            <w:left w:val="none" w:sz="0" w:space="0" w:color="auto"/>
            <w:bottom w:val="none" w:sz="0" w:space="0" w:color="auto"/>
            <w:right w:val="none" w:sz="0" w:space="0" w:color="auto"/>
          </w:divBdr>
        </w:div>
      </w:divsChild>
    </w:div>
    <w:div w:id="35278998">
      <w:bodyDiv w:val="1"/>
      <w:marLeft w:val="0"/>
      <w:marRight w:val="0"/>
      <w:marTop w:val="0"/>
      <w:marBottom w:val="0"/>
      <w:divBdr>
        <w:top w:val="none" w:sz="0" w:space="0" w:color="auto"/>
        <w:left w:val="none" w:sz="0" w:space="0" w:color="auto"/>
        <w:bottom w:val="none" w:sz="0" w:space="0" w:color="auto"/>
        <w:right w:val="none" w:sz="0" w:space="0" w:color="auto"/>
      </w:divBdr>
      <w:divsChild>
        <w:div w:id="823013587">
          <w:marLeft w:val="0"/>
          <w:marRight w:val="0"/>
          <w:marTop w:val="0"/>
          <w:marBottom w:val="0"/>
          <w:divBdr>
            <w:top w:val="none" w:sz="0" w:space="0" w:color="auto"/>
            <w:left w:val="none" w:sz="0" w:space="0" w:color="auto"/>
            <w:bottom w:val="none" w:sz="0" w:space="0" w:color="auto"/>
            <w:right w:val="none" w:sz="0" w:space="0" w:color="auto"/>
          </w:divBdr>
          <w:divsChild>
            <w:div w:id="975795633">
              <w:marLeft w:val="0"/>
              <w:marRight w:val="0"/>
              <w:marTop w:val="0"/>
              <w:marBottom w:val="0"/>
              <w:divBdr>
                <w:top w:val="none" w:sz="0" w:space="0" w:color="auto"/>
                <w:left w:val="none" w:sz="0" w:space="0" w:color="auto"/>
                <w:bottom w:val="none" w:sz="0" w:space="0" w:color="auto"/>
                <w:right w:val="none" w:sz="0" w:space="0" w:color="auto"/>
              </w:divBdr>
              <w:divsChild>
                <w:div w:id="1333068570">
                  <w:marLeft w:val="0"/>
                  <w:marRight w:val="0"/>
                  <w:marTop w:val="0"/>
                  <w:marBottom w:val="0"/>
                  <w:divBdr>
                    <w:top w:val="none" w:sz="0" w:space="0" w:color="auto"/>
                    <w:left w:val="none" w:sz="0" w:space="0" w:color="auto"/>
                    <w:bottom w:val="none" w:sz="0" w:space="0" w:color="auto"/>
                    <w:right w:val="none" w:sz="0" w:space="0" w:color="auto"/>
                  </w:divBdr>
                </w:div>
                <w:div w:id="1691637724">
                  <w:marLeft w:val="0"/>
                  <w:marRight w:val="0"/>
                  <w:marTop w:val="0"/>
                  <w:marBottom w:val="0"/>
                  <w:divBdr>
                    <w:top w:val="none" w:sz="0" w:space="0" w:color="auto"/>
                    <w:left w:val="none" w:sz="0" w:space="0" w:color="auto"/>
                    <w:bottom w:val="none" w:sz="0" w:space="0" w:color="auto"/>
                    <w:right w:val="none" w:sz="0" w:space="0" w:color="auto"/>
                  </w:divBdr>
                  <w:divsChild>
                    <w:div w:id="2399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78914">
          <w:marLeft w:val="0"/>
          <w:marRight w:val="0"/>
          <w:marTop w:val="0"/>
          <w:marBottom w:val="0"/>
          <w:divBdr>
            <w:top w:val="none" w:sz="0" w:space="0" w:color="auto"/>
            <w:left w:val="none" w:sz="0" w:space="0" w:color="auto"/>
            <w:bottom w:val="none" w:sz="0" w:space="0" w:color="auto"/>
            <w:right w:val="none" w:sz="0" w:space="0" w:color="auto"/>
          </w:divBdr>
          <w:divsChild>
            <w:div w:id="1101989684">
              <w:marLeft w:val="0"/>
              <w:marRight w:val="0"/>
              <w:marTop w:val="0"/>
              <w:marBottom w:val="0"/>
              <w:divBdr>
                <w:top w:val="none" w:sz="0" w:space="0" w:color="auto"/>
                <w:left w:val="none" w:sz="0" w:space="0" w:color="auto"/>
                <w:bottom w:val="none" w:sz="0" w:space="0" w:color="auto"/>
                <w:right w:val="none" w:sz="0" w:space="0" w:color="auto"/>
              </w:divBdr>
              <w:divsChild>
                <w:div w:id="584649710">
                  <w:marLeft w:val="0"/>
                  <w:marRight w:val="0"/>
                  <w:marTop w:val="0"/>
                  <w:marBottom w:val="0"/>
                  <w:divBdr>
                    <w:top w:val="none" w:sz="0" w:space="0" w:color="auto"/>
                    <w:left w:val="none" w:sz="0" w:space="0" w:color="auto"/>
                    <w:bottom w:val="none" w:sz="0" w:space="0" w:color="auto"/>
                    <w:right w:val="none" w:sz="0" w:space="0" w:color="auto"/>
                  </w:divBdr>
                </w:div>
                <w:div w:id="1251505014">
                  <w:marLeft w:val="0"/>
                  <w:marRight w:val="0"/>
                  <w:marTop w:val="0"/>
                  <w:marBottom w:val="0"/>
                  <w:divBdr>
                    <w:top w:val="none" w:sz="0" w:space="0" w:color="auto"/>
                    <w:left w:val="none" w:sz="0" w:space="0" w:color="auto"/>
                    <w:bottom w:val="none" w:sz="0" w:space="0" w:color="auto"/>
                    <w:right w:val="none" w:sz="0" w:space="0" w:color="auto"/>
                  </w:divBdr>
                  <w:divsChild>
                    <w:div w:id="11801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64147">
      <w:bodyDiv w:val="1"/>
      <w:marLeft w:val="0"/>
      <w:marRight w:val="0"/>
      <w:marTop w:val="0"/>
      <w:marBottom w:val="0"/>
      <w:divBdr>
        <w:top w:val="none" w:sz="0" w:space="0" w:color="auto"/>
        <w:left w:val="none" w:sz="0" w:space="0" w:color="auto"/>
        <w:bottom w:val="none" w:sz="0" w:space="0" w:color="auto"/>
        <w:right w:val="none" w:sz="0" w:space="0" w:color="auto"/>
      </w:divBdr>
      <w:divsChild>
        <w:div w:id="458888032">
          <w:marLeft w:val="0"/>
          <w:marRight w:val="0"/>
          <w:marTop w:val="0"/>
          <w:marBottom w:val="0"/>
          <w:divBdr>
            <w:top w:val="none" w:sz="0" w:space="0" w:color="auto"/>
            <w:left w:val="none" w:sz="0" w:space="0" w:color="auto"/>
            <w:bottom w:val="none" w:sz="0" w:space="0" w:color="auto"/>
            <w:right w:val="none" w:sz="0" w:space="0" w:color="auto"/>
          </w:divBdr>
        </w:div>
        <w:div w:id="1768112826">
          <w:marLeft w:val="0"/>
          <w:marRight w:val="0"/>
          <w:marTop w:val="0"/>
          <w:marBottom w:val="0"/>
          <w:divBdr>
            <w:top w:val="none" w:sz="0" w:space="0" w:color="auto"/>
            <w:left w:val="none" w:sz="0" w:space="0" w:color="auto"/>
            <w:bottom w:val="none" w:sz="0" w:space="0" w:color="auto"/>
            <w:right w:val="none" w:sz="0" w:space="0" w:color="auto"/>
          </w:divBdr>
        </w:div>
      </w:divsChild>
    </w:div>
    <w:div w:id="103499131">
      <w:bodyDiv w:val="1"/>
      <w:marLeft w:val="0"/>
      <w:marRight w:val="0"/>
      <w:marTop w:val="0"/>
      <w:marBottom w:val="0"/>
      <w:divBdr>
        <w:top w:val="none" w:sz="0" w:space="0" w:color="auto"/>
        <w:left w:val="none" w:sz="0" w:space="0" w:color="auto"/>
        <w:bottom w:val="none" w:sz="0" w:space="0" w:color="auto"/>
        <w:right w:val="none" w:sz="0" w:space="0" w:color="auto"/>
      </w:divBdr>
    </w:div>
    <w:div w:id="159350561">
      <w:bodyDiv w:val="1"/>
      <w:marLeft w:val="0"/>
      <w:marRight w:val="0"/>
      <w:marTop w:val="0"/>
      <w:marBottom w:val="0"/>
      <w:divBdr>
        <w:top w:val="none" w:sz="0" w:space="0" w:color="auto"/>
        <w:left w:val="none" w:sz="0" w:space="0" w:color="auto"/>
        <w:bottom w:val="none" w:sz="0" w:space="0" w:color="auto"/>
        <w:right w:val="none" w:sz="0" w:space="0" w:color="auto"/>
      </w:divBdr>
    </w:div>
    <w:div w:id="161049253">
      <w:bodyDiv w:val="1"/>
      <w:marLeft w:val="0"/>
      <w:marRight w:val="0"/>
      <w:marTop w:val="0"/>
      <w:marBottom w:val="0"/>
      <w:divBdr>
        <w:top w:val="none" w:sz="0" w:space="0" w:color="auto"/>
        <w:left w:val="none" w:sz="0" w:space="0" w:color="auto"/>
        <w:bottom w:val="none" w:sz="0" w:space="0" w:color="auto"/>
        <w:right w:val="none" w:sz="0" w:space="0" w:color="auto"/>
      </w:divBdr>
    </w:div>
    <w:div w:id="177962594">
      <w:bodyDiv w:val="1"/>
      <w:marLeft w:val="0"/>
      <w:marRight w:val="0"/>
      <w:marTop w:val="0"/>
      <w:marBottom w:val="0"/>
      <w:divBdr>
        <w:top w:val="none" w:sz="0" w:space="0" w:color="auto"/>
        <w:left w:val="none" w:sz="0" w:space="0" w:color="auto"/>
        <w:bottom w:val="none" w:sz="0" w:space="0" w:color="auto"/>
        <w:right w:val="none" w:sz="0" w:space="0" w:color="auto"/>
      </w:divBdr>
    </w:div>
    <w:div w:id="194779505">
      <w:bodyDiv w:val="1"/>
      <w:marLeft w:val="0"/>
      <w:marRight w:val="0"/>
      <w:marTop w:val="0"/>
      <w:marBottom w:val="0"/>
      <w:divBdr>
        <w:top w:val="none" w:sz="0" w:space="0" w:color="auto"/>
        <w:left w:val="none" w:sz="0" w:space="0" w:color="auto"/>
        <w:bottom w:val="none" w:sz="0" w:space="0" w:color="auto"/>
        <w:right w:val="none" w:sz="0" w:space="0" w:color="auto"/>
      </w:divBdr>
    </w:div>
    <w:div w:id="207957966">
      <w:bodyDiv w:val="1"/>
      <w:marLeft w:val="0"/>
      <w:marRight w:val="0"/>
      <w:marTop w:val="0"/>
      <w:marBottom w:val="0"/>
      <w:divBdr>
        <w:top w:val="none" w:sz="0" w:space="0" w:color="auto"/>
        <w:left w:val="none" w:sz="0" w:space="0" w:color="auto"/>
        <w:bottom w:val="none" w:sz="0" w:space="0" w:color="auto"/>
        <w:right w:val="none" w:sz="0" w:space="0" w:color="auto"/>
      </w:divBdr>
      <w:divsChild>
        <w:div w:id="1693651736">
          <w:marLeft w:val="0"/>
          <w:marRight w:val="0"/>
          <w:marTop w:val="0"/>
          <w:marBottom w:val="0"/>
          <w:divBdr>
            <w:top w:val="none" w:sz="0" w:space="0" w:color="auto"/>
            <w:left w:val="none" w:sz="0" w:space="0" w:color="auto"/>
            <w:bottom w:val="none" w:sz="0" w:space="0" w:color="auto"/>
            <w:right w:val="none" w:sz="0" w:space="0" w:color="auto"/>
          </w:divBdr>
        </w:div>
        <w:div w:id="108597670">
          <w:marLeft w:val="0"/>
          <w:marRight w:val="0"/>
          <w:marTop w:val="0"/>
          <w:marBottom w:val="0"/>
          <w:divBdr>
            <w:top w:val="none" w:sz="0" w:space="0" w:color="auto"/>
            <w:left w:val="none" w:sz="0" w:space="0" w:color="auto"/>
            <w:bottom w:val="none" w:sz="0" w:space="0" w:color="auto"/>
            <w:right w:val="none" w:sz="0" w:space="0" w:color="auto"/>
          </w:divBdr>
        </w:div>
      </w:divsChild>
    </w:div>
    <w:div w:id="286787573">
      <w:bodyDiv w:val="1"/>
      <w:marLeft w:val="0"/>
      <w:marRight w:val="0"/>
      <w:marTop w:val="0"/>
      <w:marBottom w:val="0"/>
      <w:divBdr>
        <w:top w:val="none" w:sz="0" w:space="0" w:color="auto"/>
        <w:left w:val="none" w:sz="0" w:space="0" w:color="auto"/>
        <w:bottom w:val="none" w:sz="0" w:space="0" w:color="auto"/>
        <w:right w:val="none" w:sz="0" w:space="0" w:color="auto"/>
      </w:divBdr>
    </w:div>
    <w:div w:id="343047600">
      <w:bodyDiv w:val="1"/>
      <w:marLeft w:val="0"/>
      <w:marRight w:val="0"/>
      <w:marTop w:val="0"/>
      <w:marBottom w:val="0"/>
      <w:divBdr>
        <w:top w:val="none" w:sz="0" w:space="0" w:color="auto"/>
        <w:left w:val="none" w:sz="0" w:space="0" w:color="auto"/>
        <w:bottom w:val="none" w:sz="0" w:space="0" w:color="auto"/>
        <w:right w:val="none" w:sz="0" w:space="0" w:color="auto"/>
      </w:divBdr>
      <w:divsChild>
        <w:div w:id="619145664">
          <w:marLeft w:val="0"/>
          <w:marRight w:val="0"/>
          <w:marTop w:val="0"/>
          <w:marBottom w:val="0"/>
          <w:divBdr>
            <w:top w:val="none" w:sz="0" w:space="0" w:color="auto"/>
            <w:left w:val="none" w:sz="0" w:space="0" w:color="auto"/>
            <w:bottom w:val="none" w:sz="0" w:space="0" w:color="auto"/>
            <w:right w:val="none" w:sz="0" w:space="0" w:color="auto"/>
          </w:divBdr>
        </w:div>
      </w:divsChild>
    </w:div>
    <w:div w:id="398212967">
      <w:bodyDiv w:val="1"/>
      <w:marLeft w:val="0"/>
      <w:marRight w:val="0"/>
      <w:marTop w:val="0"/>
      <w:marBottom w:val="0"/>
      <w:divBdr>
        <w:top w:val="none" w:sz="0" w:space="0" w:color="auto"/>
        <w:left w:val="none" w:sz="0" w:space="0" w:color="auto"/>
        <w:bottom w:val="none" w:sz="0" w:space="0" w:color="auto"/>
        <w:right w:val="none" w:sz="0" w:space="0" w:color="auto"/>
      </w:divBdr>
    </w:div>
    <w:div w:id="398552010">
      <w:bodyDiv w:val="1"/>
      <w:marLeft w:val="0"/>
      <w:marRight w:val="0"/>
      <w:marTop w:val="0"/>
      <w:marBottom w:val="0"/>
      <w:divBdr>
        <w:top w:val="none" w:sz="0" w:space="0" w:color="auto"/>
        <w:left w:val="none" w:sz="0" w:space="0" w:color="auto"/>
        <w:bottom w:val="none" w:sz="0" w:space="0" w:color="auto"/>
        <w:right w:val="none" w:sz="0" w:space="0" w:color="auto"/>
      </w:divBdr>
    </w:div>
    <w:div w:id="411243886">
      <w:bodyDiv w:val="1"/>
      <w:marLeft w:val="0"/>
      <w:marRight w:val="0"/>
      <w:marTop w:val="0"/>
      <w:marBottom w:val="0"/>
      <w:divBdr>
        <w:top w:val="none" w:sz="0" w:space="0" w:color="auto"/>
        <w:left w:val="none" w:sz="0" w:space="0" w:color="auto"/>
        <w:bottom w:val="none" w:sz="0" w:space="0" w:color="auto"/>
        <w:right w:val="none" w:sz="0" w:space="0" w:color="auto"/>
      </w:divBdr>
    </w:div>
    <w:div w:id="497622608">
      <w:bodyDiv w:val="1"/>
      <w:marLeft w:val="0"/>
      <w:marRight w:val="0"/>
      <w:marTop w:val="0"/>
      <w:marBottom w:val="0"/>
      <w:divBdr>
        <w:top w:val="none" w:sz="0" w:space="0" w:color="auto"/>
        <w:left w:val="none" w:sz="0" w:space="0" w:color="auto"/>
        <w:bottom w:val="none" w:sz="0" w:space="0" w:color="auto"/>
        <w:right w:val="none" w:sz="0" w:space="0" w:color="auto"/>
      </w:divBdr>
    </w:div>
    <w:div w:id="539366774">
      <w:bodyDiv w:val="1"/>
      <w:marLeft w:val="0"/>
      <w:marRight w:val="0"/>
      <w:marTop w:val="0"/>
      <w:marBottom w:val="0"/>
      <w:divBdr>
        <w:top w:val="none" w:sz="0" w:space="0" w:color="auto"/>
        <w:left w:val="none" w:sz="0" w:space="0" w:color="auto"/>
        <w:bottom w:val="none" w:sz="0" w:space="0" w:color="auto"/>
        <w:right w:val="none" w:sz="0" w:space="0" w:color="auto"/>
      </w:divBdr>
    </w:div>
    <w:div w:id="554245694">
      <w:bodyDiv w:val="1"/>
      <w:marLeft w:val="0"/>
      <w:marRight w:val="0"/>
      <w:marTop w:val="0"/>
      <w:marBottom w:val="0"/>
      <w:divBdr>
        <w:top w:val="none" w:sz="0" w:space="0" w:color="auto"/>
        <w:left w:val="none" w:sz="0" w:space="0" w:color="auto"/>
        <w:bottom w:val="none" w:sz="0" w:space="0" w:color="auto"/>
        <w:right w:val="none" w:sz="0" w:space="0" w:color="auto"/>
      </w:divBdr>
    </w:div>
    <w:div w:id="637875620">
      <w:bodyDiv w:val="1"/>
      <w:marLeft w:val="0"/>
      <w:marRight w:val="0"/>
      <w:marTop w:val="0"/>
      <w:marBottom w:val="0"/>
      <w:divBdr>
        <w:top w:val="none" w:sz="0" w:space="0" w:color="auto"/>
        <w:left w:val="none" w:sz="0" w:space="0" w:color="auto"/>
        <w:bottom w:val="none" w:sz="0" w:space="0" w:color="auto"/>
        <w:right w:val="none" w:sz="0" w:space="0" w:color="auto"/>
      </w:divBdr>
    </w:div>
    <w:div w:id="638459520">
      <w:bodyDiv w:val="1"/>
      <w:marLeft w:val="0"/>
      <w:marRight w:val="0"/>
      <w:marTop w:val="0"/>
      <w:marBottom w:val="0"/>
      <w:divBdr>
        <w:top w:val="none" w:sz="0" w:space="0" w:color="auto"/>
        <w:left w:val="none" w:sz="0" w:space="0" w:color="auto"/>
        <w:bottom w:val="none" w:sz="0" w:space="0" w:color="auto"/>
        <w:right w:val="none" w:sz="0" w:space="0" w:color="auto"/>
      </w:divBdr>
    </w:div>
    <w:div w:id="641084908">
      <w:bodyDiv w:val="1"/>
      <w:marLeft w:val="0"/>
      <w:marRight w:val="0"/>
      <w:marTop w:val="0"/>
      <w:marBottom w:val="0"/>
      <w:divBdr>
        <w:top w:val="none" w:sz="0" w:space="0" w:color="auto"/>
        <w:left w:val="none" w:sz="0" w:space="0" w:color="auto"/>
        <w:bottom w:val="none" w:sz="0" w:space="0" w:color="auto"/>
        <w:right w:val="none" w:sz="0" w:space="0" w:color="auto"/>
      </w:divBdr>
    </w:div>
    <w:div w:id="643772875">
      <w:bodyDiv w:val="1"/>
      <w:marLeft w:val="0"/>
      <w:marRight w:val="0"/>
      <w:marTop w:val="0"/>
      <w:marBottom w:val="0"/>
      <w:divBdr>
        <w:top w:val="none" w:sz="0" w:space="0" w:color="auto"/>
        <w:left w:val="none" w:sz="0" w:space="0" w:color="auto"/>
        <w:bottom w:val="none" w:sz="0" w:space="0" w:color="auto"/>
        <w:right w:val="none" w:sz="0" w:space="0" w:color="auto"/>
      </w:divBdr>
    </w:div>
    <w:div w:id="662050847">
      <w:bodyDiv w:val="1"/>
      <w:marLeft w:val="0"/>
      <w:marRight w:val="0"/>
      <w:marTop w:val="0"/>
      <w:marBottom w:val="0"/>
      <w:divBdr>
        <w:top w:val="none" w:sz="0" w:space="0" w:color="auto"/>
        <w:left w:val="none" w:sz="0" w:space="0" w:color="auto"/>
        <w:bottom w:val="none" w:sz="0" w:space="0" w:color="auto"/>
        <w:right w:val="none" w:sz="0" w:space="0" w:color="auto"/>
      </w:divBdr>
    </w:div>
    <w:div w:id="672225721">
      <w:bodyDiv w:val="1"/>
      <w:marLeft w:val="0"/>
      <w:marRight w:val="0"/>
      <w:marTop w:val="0"/>
      <w:marBottom w:val="0"/>
      <w:divBdr>
        <w:top w:val="none" w:sz="0" w:space="0" w:color="auto"/>
        <w:left w:val="none" w:sz="0" w:space="0" w:color="auto"/>
        <w:bottom w:val="none" w:sz="0" w:space="0" w:color="auto"/>
        <w:right w:val="none" w:sz="0" w:space="0" w:color="auto"/>
      </w:divBdr>
    </w:div>
    <w:div w:id="704331392">
      <w:bodyDiv w:val="1"/>
      <w:marLeft w:val="0"/>
      <w:marRight w:val="0"/>
      <w:marTop w:val="0"/>
      <w:marBottom w:val="0"/>
      <w:divBdr>
        <w:top w:val="none" w:sz="0" w:space="0" w:color="auto"/>
        <w:left w:val="none" w:sz="0" w:space="0" w:color="auto"/>
        <w:bottom w:val="none" w:sz="0" w:space="0" w:color="auto"/>
        <w:right w:val="none" w:sz="0" w:space="0" w:color="auto"/>
      </w:divBdr>
      <w:divsChild>
        <w:div w:id="716322517">
          <w:marLeft w:val="0"/>
          <w:marRight w:val="0"/>
          <w:marTop w:val="0"/>
          <w:marBottom w:val="0"/>
          <w:divBdr>
            <w:top w:val="none" w:sz="0" w:space="0" w:color="auto"/>
            <w:left w:val="none" w:sz="0" w:space="0" w:color="auto"/>
            <w:bottom w:val="none" w:sz="0" w:space="0" w:color="auto"/>
            <w:right w:val="none" w:sz="0" w:space="0" w:color="auto"/>
          </w:divBdr>
          <w:divsChild>
            <w:div w:id="9865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3578">
      <w:bodyDiv w:val="1"/>
      <w:marLeft w:val="0"/>
      <w:marRight w:val="0"/>
      <w:marTop w:val="0"/>
      <w:marBottom w:val="0"/>
      <w:divBdr>
        <w:top w:val="none" w:sz="0" w:space="0" w:color="auto"/>
        <w:left w:val="none" w:sz="0" w:space="0" w:color="auto"/>
        <w:bottom w:val="none" w:sz="0" w:space="0" w:color="auto"/>
        <w:right w:val="none" w:sz="0" w:space="0" w:color="auto"/>
      </w:divBdr>
      <w:divsChild>
        <w:div w:id="601761622">
          <w:marLeft w:val="0"/>
          <w:marRight w:val="0"/>
          <w:marTop w:val="0"/>
          <w:marBottom w:val="0"/>
          <w:divBdr>
            <w:top w:val="none" w:sz="0" w:space="0" w:color="auto"/>
            <w:left w:val="none" w:sz="0" w:space="0" w:color="auto"/>
            <w:bottom w:val="none" w:sz="0" w:space="0" w:color="auto"/>
            <w:right w:val="none" w:sz="0" w:space="0" w:color="auto"/>
          </w:divBdr>
        </w:div>
        <w:div w:id="366415854">
          <w:marLeft w:val="0"/>
          <w:marRight w:val="0"/>
          <w:marTop w:val="0"/>
          <w:marBottom w:val="0"/>
          <w:divBdr>
            <w:top w:val="none" w:sz="0" w:space="0" w:color="auto"/>
            <w:left w:val="none" w:sz="0" w:space="0" w:color="auto"/>
            <w:bottom w:val="none" w:sz="0" w:space="0" w:color="auto"/>
            <w:right w:val="none" w:sz="0" w:space="0" w:color="auto"/>
          </w:divBdr>
        </w:div>
      </w:divsChild>
    </w:div>
    <w:div w:id="765617066">
      <w:bodyDiv w:val="1"/>
      <w:marLeft w:val="0"/>
      <w:marRight w:val="0"/>
      <w:marTop w:val="0"/>
      <w:marBottom w:val="0"/>
      <w:divBdr>
        <w:top w:val="none" w:sz="0" w:space="0" w:color="auto"/>
        <w:left w:val="none" w:sz="0" w:space="0" w:color="auto"/>
        <w:bottom w:val="none" w:sz="0" w:space="0" w:color="auto"/>
        <w:right w:val="none" w:sz="0" w:space="0" w:color="auto"/>
      </w:divBdr>
    </w:div>
    <w:div w:id="771776486">
      <w:bodyDiv w:val="1"/>
      <w:marLeft w:val="0"/>
      <w:marRight w:val="0"/>
      <w:marTop w:val="0"/>
      <w:marBottom w:val="0"/>
      <w:divBdr>
        <w:top w:val="none" w:sz="0" w:space="0" w:color="auto"/>
        <w:left w:val="none" w:sz="0" w:space="0" w:color="auto"/>
        <w:bottom w:val="none" w:sz="0" w:space="0" w:color="auto"/>
        <w:right w:val="none" w:sz="0" w:space="0" w:color="auto"/>
      </w:divBdr>
    </w:div>
    <w:div w:id="773670086">
      <w:bodyDiv w:val="1"/>
      <w:marLeft w:val="0"/>
      <w:marRight w:val="0"/>
      <w:marTop w:val="0"/>
      <w:marBottom w:val="0"/>
      <w:divBdr>
        <w:top w:val="none" w:sz="0" w:space="0" w:color="auto"/>
        <w:left w:val="none" w:sz="0" w:space="0" w:color="auto"/>
        <w:bottom w:val="none" w:sz="0" w:space="0" w:color="auto"/>
        <w:right w:val="none" w:sz="0" w:space="0" w:color="auto"/>
      </w:divBdr>
    </w:div>
    <w:div w:id="782303643">
      <w:bodyDiv w:val="1"/>
      <w:marLeft w:val="0"/>
      <w:marRight w:val="0"/>
      <w:marTop w:val="0"/>
      <w:marBottom w:val="0"/>
      <w:divBdr>
        <w:top w:val="none" w:sz="0" w:space="0" w:color="auto"/>
        <w:left w:val="none" w:sz="0" w:space="0" w:color="auto"/>
        <w:bottom w:val="none" w:sz="0" w:space="0" w:color="auto"/>
        <w:right w:val="none" w:sz="0" w:space="0" w:color="auto"/>
      </w:divBdr>
    </w:div>
    <w:div w:id="801924598">
      <w:bodyDiv w:val="1"/>
      <w:marLeft w:val="0"/>
      <w:marRight w:val="0"/>
      <w:marTop w:val="0"/>
      <w:marBottom w:val="0"/>
      <w:divBdr>
        <w:top w:val="none" w:sz="0" w:space="0" w:color="auto"/>
        <w:left w:val="none" w:sz="0" w:space="0" w:color="auto"/>
        <w:bottom w:val="none" w:sz="0" w:space="0" w:color="auto"/>
        <w:right w:val="none" w:sz="0" w:space="0" w:color="auto"/>
      </w:divBdr>
      <w:divsChild>
        <w:div w:id="1297760324">
          <w:marLeft w:val="0"/>
          <w:marRight w:val="0"/>
          <w:marTop w:val="0"/>
          <w:marBottom w:val="0"/>
          <w:divBdr>
            <w:top w:val="none" w:sz="0" w:space="0" w:color="auto"/>
            <w:left w:val="none" w:sz="0" w:space="0" w:color="auto"/>
            <w:bottom w:val="none" w:sz="0" w:space="0" w:color="auto"/>
            <w:right w:val="none" w:sz="0" w:space="0" w:color="auto"/>
          </w:divBdr>
        </w:div>
        <w:div w:id="330065461">
          <w:marLeft w:val="0"/>
          <w:marRight w:val="0"/>
          <w:marTop w:val="0"/>
          <w:marBottom w:val="0"/>
          <w:divBdr>
            <w:top w:val="none" w:sz="0" w:space="0" w:color="auto"/>
            <w:left w:val="none" w:sz="0" w:space="0" w:color="auto"/>
            <w:bottom w:val="none" w:sz="0" w:space="0" w:color="auto"/>
            <w:right w:val="none" w:sz="0" w:space="0" w:color="auto"/>
          </w:divBdr>
        </w:div>
      </w:divsChild>
    </w:div>
    <w:div w:id="803229986">
      <w:bodyDiv w:val="1"/>
      <w:marLeft w:val="0"/>
      <w:marRight w:val="0"/>
      <w:marTop w:val="0"/>
      <w:marBottom w:val="0"/>
      <w:divBdr>
        <w:top w:val="none" w:sz="0" w:space="0" w:color="auto"/>
        <w:left w:val="none" w:sz="0" w:space="0" w:color="auto"/>
        <w:bottom w:val="none" w:sz="0" w:space="0" w:color="auto"/>
        <w:right w:val="none" w:sz="0" w:space="0" w:color="auto"/>
      </w:divBdr>
      <w:divsChild>
        <w:div w:id="1774010016">
          <w:marLeft w:val="0"/>
          <w:marRight w:val="0"/>
          <w:marTop w:val="0"/>
          <w:marBottom w:val="0"/>
          <w:divBdr>
            <w:top w:val="none" w:sz="0" w:space="0" w:color="auto"/>
            <w:left w:val="none" w:sz="0" w:space="0" w:color="auto"/>
            <w:bottom w:val="none" w:sz="0" w:space="0" w:color="auto"/>
            <w:right w:val="none" w:sz="0" w:space="0" w:color="auto"/>
          </w:divBdr>
        </w:div>
        <w:div w:id="185872202">
          <w:marLeft w:val="0"/>
          <w:marRight w:val="0"/>
          <w:marTop w:val="0"/>
          <w:marBottom w:val="0"/>
          <w:divBdr>
            <w:top w:val="none" w:sz="0" w:space="0" w:color="auto"/>
            <w:left w:val="none" w:sz="0" w:space="0" w:color="auto"/>
            <w:bottom w:val="none" w:sz="0" w:space="0" w:color="auto"/>
            <w:right w:val="none" w:sz="0" w:space="0" w:color="auto"/>
          </w:divBdr>
        </w:div>
      </w:divsChild>
    </w:div>
    <w:div w:id="851602815">
      <w:bodyDiv w:val="1"/>
      <w:marLeft w:val="0"/>
      <w:marRight w:val="0"/>
      <w:marTop w:val="0"/>
      <w:marBottom w:val="0"/>
      <w:divBdr>
        <w:top w:val="none" w:sz="0" w:space="0" w:color="auto"/>
        <w:left w:val="none" w:sz="0" w:space="0" w:color="auto"/>
        <w:bottom w:val="none" w:sz="0" w:space="0" w:color="auto"/>
        <w:right w:val="none" w:sz="0" w:space="0" w:color="auto"/>
      </w:divBdr>
    </w:div>
    <w:div w:id="880829275">
      <w:bodyDiv w:val="1"/>
      <w:marLeft w:val="0"/>
      <w:marRight w:val="0"/>
      <w:marTop w:val="0"/>
      <w:marBottom w:val="0"/>
      <w:divBdr>
        <w:top w:val="none" w:sz="0" w:space="0" w:color="auto"/>
        <w:left w:val="none" w:sz="0" w:space="0" w:color="auto"/>
        <w:bottom w:val="none" w:sz="0" w:space="0" w:color="auto"/>
        <w:right w:val="none" w:sz="0" w:space="0" w:color="auto"/>
      </w:divBdr>
      <w:divsChild>
        <w:div w:id="585262315">
          <w:marLeft w:val="0"/>
          <w:marRight w:val="0"/>
          <w:marTop w:val="0"/>
          <w:marBottom w:val="0"/>
          <w:divBdr>
            <w:top w:val="none" w:sz="0" w:space="0" w:color="auto"/>
            <w:left w:val="none" w:sz="0" w:space="0" w:color="auto"/>
            <w:bottom w:val="none" w:sz="0" w:space="0" w:color="auto"/>
            <w:right w:val="none" w:sz="0" w:space="0" w:color="auto"/>
          </w:divBdr>
        </w:div>
      </w:divsChild>
    </w:div>
    <w:div w:id="885332396">
      <w:bodyDiv w:val="1"/>
      <w:marLeft w:val="0"/>
      <w:marRight w:val="0"/>
      <w:marTop w:val="0"/>
      <w:marBottom w:val="0"/>
      <w:divBdr>
        <w:top w:val="none" w:sz="0" w:space="0" w:color="auto"/>
        <w:left w:val="none" w:sz="0" w:space="0" w:color="auto"/>
        <w:bottom w:val="none" w:sz="0" w:space="0" w:color="auto"/>
        <w:right w:val="none" w:sz="0" w:space="0" w:color="auto"/>
      </w:divBdr>
    </w:div>
    <w:div w:id="897253458">
      <w:bodyDiv w:val="1"/>
      <w:marLeft w:val="0"/>
      <w:marRight w:val="0"/>
      <w:marTop w:val="0"/>
      <w:marBottom w:val="0"/>
      <w:divBdr>
        <w:top w:val="none" w:sz="0" w:space="0" w:color="auto"/>
        <w:left w:val="none" w:sz="0" w:space="0" w:color="auto"/>
        <w:bottom w:val="none" w:sz="0" w:space="0" w:color="auto"/>
        <w:right w:val="none" w:sz="0" w:space="0" w:color="auto"/>
      </w:divBdr>
      <w:divsChild>
        <w:div w:id="748428007">
          <w:marLeft w:val="0"/>
          <w:marRight w:val="0"/>
          <w:marTop w:val="0"/>
          <w:marBottom w:val="0"/>
          <w:divBdr>
            <w:top w:val="none" w:sz="0" w:space="0" w:color="auto"/>
            <w:left w:val="none" w:sz="0" w:space="0" w:color="auto"/>
            <w:bottom w:val="none" w:sz="0" w:space="0" w:color="auto"/>
            <w:right w:val="none" w:sz="0" w:space="0" w:color="auto"/>
          </w:divBdr>
        </w:div>
        <w:div w:id="730621373">
          <w:marLeft w:val="0"/>
          <w:marRight w:val="0"/>
          <w:marTop w:val="0"/>
          <w:marBottom w:val="0"/>
          <w:divBdr>
            <w:top w:val="none" w:sz="0" w:space="0" w:color="auto"/>
            <w:left w:val="none" w:sz="0" w:space="0" w:color="auto"/>
            <w:bottom w:val="none" w:sz="0" w:space="0" w:color="auto"/>
            <w:right w:val="none" w:sz="0" w:space="0" w:color="auto"/>
          </w:divBdr>
        </w:div>
      </w:divsChild>
    </w:div>
    <w:div w:id="1033120351">
      <w:bodyDiv w:val="1"/>
      <w:marLeft w:val="0"/>
      <w:marRight w:val="0"/>
      <w:marTop w:val="0"/>
      <w:marBottom w:val="0"/>
      <w:divBdr>
        <w:top w:val="none" w:sz="0" w:space="0" w:color="auto"/>
        <w:left w:val="none" w:sz="0" w:space="0" w:color="auto"/>
        <w:bottom w:val="none" w:sz="0" w:space="0" w:color="auto"/>
        <w:right w:val="none" w:sz="0" w:space="0" w:color="auto"/>
      </w:divBdr>
      <w:divsChild>
        <w:div w:id="1472597324">
          <w:marLeft w:val="0"/>
          <w:marRight w:val="0"/>
          <w:marTop w:val="0"/>
          <w:marBottom w:val="0"/>
          <w:divBdr>
            <w:top w:val="none" w:sz="0" w:space="0" w:color="auto"/>
            <w:left w:val="none" w:sz="0" w:space="0" w:color="auto"/>
            <w:bottom w:val="none" w:sz="0" w:space="0" w:color="auto"/>
            <w:right w:val="none" w:sz="0" w:space="0" w:color="auto"/>
          </w:divBdr>
        </w:div>
        <w:div w:id="958530708">
          <w:marLeft w:val="0"/>
          <w:marRight w:val="0"/>
          <w:marTop w:val="0"/>
          <w:marBottom w:val="0"/>
          <w:divBdr>
            <w:top w:val="none" w:sz="0" w:space="0" w:color="auto"/>
            <w:left w:val="none" w:sz="0" w:space="0" w:color="auto"/>
            <w:bottom w:val="none" w:sz="0" w:space="0" w:color="auto"/>
            <w:right w:val="none" w:sz="0" w:space="0" w:color="auto"/>
          </w:divBdr>
        </w:div>
      </w:divsChild>
    </w:div>
    <w:div w:id="1084686723">
      <w:bodyDiv w:val="1"/>
      <w:marLeft w:val="0"/>
      <w:marRight w:val="0"/>
      <w:marTop w:val="0"/>
      <w:marBottom w:val="0"/>
      <w:divBdr>
        <w:top w:val="none" w:sz="0" w:space="0" w:color="auto"/>
        <w:left w:val="none" w:sz="0" w:space="0" w:color="auto"/>
        <w:bottom w:val="none" w:sz="0" w:space="0" w:color="auto"/>
        <w:right w:val="none" w:sz="0" w:space="0" w:color="auto"/>
      </w:divBdr>
    </w:div>
    <w:div w:id="1106584285">
      <w:bodyDiv w:val="1"/>
      <w:marLeft w:val="0"/>
      <w:marRight w:val="0"/>
      <w:marTop w:val="0"/>
      <w:marBottom w:val="0"/>
      <w:divBdr>
        <w:top w:val="none" w:sz="0" w:space="0" w:color="auto"/>
        <w:left w:val="none" w:sz="0" w:space="0" w:color="auto"/>
        <w:bottom w:val="none" w:sz="0" w:space="0" w:color="auto"/>
        <w:right w:val="none" w:sz="0" w:space="0" w:color="auto"/>
      </w:divBdr>
      <w:divsChild>
        <w:div w:id="853616643">
          <w:marLeft w:val="0"/>
          <w:marRight w:val="0"/>
          <w:marTop w:val="0"/>
          <w:marBottom w:val="0"/>
          <w:divBdr>
            <w:top w:val="none" w:sz="0" w:space="0" w:color="auto"/>
            <w:left w:val="none" w:sz="0" w:space="0" w:color="auto"/>
            <w:bottom w:val="none" w:sz="0" w:space="0" w:color="auto"/>
            <w:right w:val="none" w:sz="0" w:space="0" w:color="auto"/>
          </w:divBdr>
        </w:div>
      </w:divsChild>
    </w:div>
    <w:div w:id="1120757213">
      <w:bodyDiv w:val="1"/>
      <w:marLeft w:val="0"/>
      <w:marRight w:val="0"/>
      <w:marTop w:val="0"/>
      <w:marBottom w:val="0"/>
      <w:divBdr>
        <w:top w:val="none" w:sz="0" w:space="0" w:color="auto"/>
        <w:left w:val="none" w:sz="0" w:space="0" w:color="auto"/>
        <w:bottom w:val="none" w:sz="0" w:space="0" w:color="auto"/>
        <w:right w:val="none" w:sz="0" w:space="0" w:color="auto"/>
      </w:divBdr>
    </w:div>
    <w:div w:id="1124925460">
      <w:bodyDiv w:val="1"/>
      <w:marLeft w:val="0"/>
      <w:marRight w:val="0"/>
      <w:marTop w:val="0"/>
      <w:marBottom w:val="0"/>
      <w:divBdr>
        <w:top w:val="none" w:sz="0" w:space="0" w:color="auto"/>
        <w:left w:val="none" w:sz="0" w:space="0" w:color="auto"/>
        <w:bottom w:val="none" w:sz="0" w:space="0" w:color="auto"/>
        <w:right w:val="none" w:sz="0" w:space="0" w:color="auto"/>
      </w:divBdr>
    </w:div>
    <w:div w:id="1133791141">
      <w:bodyDiv w:val="1"/>
      <w:marLeft w:val="0"/>
      <w:marRight w:val="0"/>
      <w:marTop w:val="0"/>
      <w:marBottom w:val="0"/>
      <w:divBdr>
        <w:top w:val="none" w:sz="0" w:space="0" w:color="auto"/>
        <w:left w:val="none" w:sz="0" w:space="0" w:color="auto"/>
        <w:bottom w:val="none" w:sz="0" w:space="0" w:color="auto"/>
        <w:right w:val="none" w:sz="0" w:space="0" w:color="auto"/>
      </w:divBdr>
    </w:div>
    <w:div w:id="1181549435">
      <w:bodyDiv w:val="1"/>
      <w:marLeft w:val="0"/>
      <w:marRight w:val="0"/>
      <w:marTop w:val="0"/>
      <w:marBottom w:val="0"/>
      <w:divBdr>
        <w:top w:val="none" w:sz="0" w:space="0" w:color="auto"/>
        <w:left w:val="none" w:sz="0" w:space="0" w:color="auto"/>
        <w:bottom w:val="none" w:sz="0" w:space="0" w:color="auto"/>
        <w:right w:val="none" w:sz="0" w:space="0" w:color="auto"/>
      </w:divBdr>
    </w:div>
    <w:div w:id="1222987320">
      <w:bodyDiv w:val="1"/>
      <w:marLeft w:val="0"/>
      <w:marRight w:val="0"/>
      <w:marTop w:val="0"/>
      <w:marBottom w:val="0"/>
      <w:divBdr>
        <w:top w:val="none" w:sz="0" w:space="0" w:color="auto"/>
        <w:left w:val="none" w:sz="0" w:space="0" w:color="auto"/>
        <w:bottom w:val="none" w:sz="0" w:space="0" w:color="auto"/>
        <w:right w:val="none" w:sz="0" w:space="0" w:color="auto"/>
      </w:divBdr>
      <w:divsChild>
        <w:div w:id="142091924">
          <w:marLeft w:val="1500"/>
          <w:marRight w:val="0"/>
          <w:marTop w:val="0"/>
          <w:marBottom w:val="0"/>
          <w:divBdr>
            <w:top w:val="none" w:sz="0" w:space="0" w:color="auto"/>
            <w:left w:val="none" w:sz="0" w:space="0" w:color="auto"/>
            <w:bottom w:val="none" w:sz="0" w:space="0" w:color="auto"/>
            <w:right w:val="none" w:sz="0" w:space="0" w:color="auto"/>
          </w:divBdr>
        </w:div>
        <w:div w:id="112018515">
          <w:marLeft w:val="0"/>
          <w:marRight w:val="0"/>
          <w:marTop w:val="0"/>
          <w:marBottom w:val="0"/>
          <w:divBdr>
            <w:top w:val="none" w:sz="0" w:space="0" w:color="auto"/>
            <w:left w:val="none" w:sz="0" w:space="0" w:color="auto"/>
            <w:bottom w:val="none" w:sz="0" w:space="0" w:color="auto"/>
            <w:right w:val="none" w:sz="0" w:space="0" w:color="auto"/>
          </w:divBdr>
        </w:div>
        <w:div w:id="867528213">
          <w:marLeft w:val="0"/>
          <w:marRight w:val="0"/>
          <w:marTop w:val="0"/>
          <w:marBottom w:val="0"/>
          <w:divBdr>
            <w:top w:val="none" w:sz="0" w:space="0" w:color="auto"/>
            <w:left w:val="none" w:sz="0" w:space="0" w:color="auto"/>
            <w:bottom w:val="none" w:sz="0" w:space="0" w:color="auto"/>
            <w:right w:val="none" w:sz="0" w:space="0" w:color="auto"/>
          </w:divBdr>
        </w:div>
      </w:divsChild>
    </w:div>
    <w:div w:id="1312096687">
      <w:bodyDiv w:val="1"/>
      <w:marLeft w:val="0"/>
      <w:marRight w:val="0"/>
      <w:marTop w:val="0"/>
      <w:marBottom w:val="0"/>
      <w:divBdr>
        <w:top w:val="none" w:sz="0" w:space="0" w:color="auto"/>
        <w:left w:val="none" w:sz="0" w:space="0" w:color="auto"/>
        <w:bottom w:val="none" w:sz="0" w:space="0" w:color="auto"/>
        <w:right w:val="none" w:sz="0" w:space="0" w:color="auto"/>
      </w:divBdr>
      <w:divsChild>
        <w:div w:id="1696539630">
          <w:marLeft w:val="0"/>
          <w:marRight w:val="0"/>
          <w:marTop w:val="0"/>
          <w:marBottom w:val="0"/>
          <w:divBdr>
            <w:top w:val="none" w:sz="0" w:space="0" w:color="auto"/>
            <w:left w:val="none" w:sz="0" w:space="0" w:color="auto"/>
            <w:bottom w:val="none" w:sz="0" w:space="0" w:color="auto"/>
            <w:right w:val="none" w:sz="0" w:space="0" w:color="auto"/>
          </w:divBdr>
        </w:div>
        <w:div w:id="2100058824">
          <w:marLeft w:val="0"/>
          <w:marRight w:val="0"/>
          <w:marTop w:val="0"/>
          <w:marBottom w:val="0"/>
          <w:divBdr>
            <w:top w:val="none" w:sz="0" w:space="0" w:color="auto"/>
            <w:left w:val="none" w:sz="0" w:space="0" w:color="auto"/>
            <w:bottom w:val="none" w:sz="0" w:space="0" w:color="auto"/>
            <w:right w:val="none" w:sz="0" w:space="0" w:color="auto"/>
          </w:divBdr>
        </w:div>
      </w:divsChild>
    </w:div>
    <w:div w:id="1324360208">
      <w:bodyDiv w:val="1"/>
      <w:marLeft w:val="0"/>
      <w:marRight w:val="0"/>
      <w:marTop w:val="0"/>
      <w:marBottom w:val="0"/>
      <w:divBdr>
        <w:top w:val="none" w:sz="0" w:space="0" w:color="auto"/>
        <w:left w:val="none" w:sz="0" w:space="0" w:color="auto"/>
        <w:bottom w:val="none" w:sz="0" w:space="0" w:color="auto"/>
        <w:right w:val="none" w:sz="0" w:space="0" w:color="auto"/>
      </w:divBdr>
      <w:divsChild>
        <w:div w:id="85270381">
          <w:marLeft w:val="0"/>
          <w:marRight w:val="0"/>
          <w:marTop w:val="0"/>
          <w:marBottom w:val="0"/>
          <w:divBdr>
            <w:top w:val="none" w:sz="0" w:space="0" w:color="auto"/>
            <w:left w:val="none" w:sz="0" w:space="0" w:color="auto"/>
            <w:bottom w:val="none" w:sz="0" w:space="0" w:color="auto"/>
            <w:right w:val="none" w:sz="0" w:space="0" w:color="auto"/>
          </w:divBdr>
        </w:div>
        <w:div w:id="1229880385">
          <w:marLeft w:val="0"/>
          <w:marRight w:val="0"/>
          <w:marTop w:val="0"/>
          <w:marBottom w:val="0"/>
          <w:divBdr>
            <w:top w:val="none" w:sz="0" w:space="0" w:color="auto"/>
            <w:left w:val="none" w:sz="0" w:space="0" w:color="auto"/>
            <w:bottom w:val="none" w:sz="0" w:space="0" w:color="auto"/>
            <w:right w:val="none" w:sz="0" w:space="0" w:color="auto"/>
          </w:divBdr>
          <w:divsChild>
            <w:div w:id="677733895">
              <w:marLeft w:val="0"/>
              <w:marRight w:val="0"/>
              <w:marTop w:val="0"/>
              <w:marBottom w:val="0"/>
              <w:divBdr>
                <w:top w:val="none" w:sz="0" w:space="0" w:color="auto"/>
                <w:left w:val="none" w:sz="0" w:space="0" w:color="auto"/>
                <w:bottom w:val="none" w:sz="0" w:space="0" w:color="auto"/>
                <w:right w:val="none" w:sz="0" w:space="0" w:color="auto"/>
              </w:divBdr>
            </w:div>
          </w:divsChild>
        </w:div>
        <w:div w:id="2037467572">
          <w:marLeft w:val="0"/>
          <w:marRight w:val="0"/>
          <w:marTop w:val="0"/>
          <w:marBottom w:val="0"/>
          <w:divBdr>
            <w:top w:val="none" w:sz="0" w:space="0" w:color="auto"/>
            <w:left w:val="none" w:sz="0" w:space="0" w:color="auto"/>
            <w:bottom w:val="none" w:sz="0" w:space="0" w:color="auto"/>
            <w:right w:val="none" w:sz="0" w:space="0" w:color="auto"/>
          </w:divBdr>
        </w:div>
        <w:div w:id="1216236932">
          <w:marLeft w:val="0"/>
          <w:marRight w:val="0"/>
          <w:marTop w:val="0"/>
          <w:marBottom w:val="0"/>
          <w:divBdr>
            <w:top w:val="none" w:sz="0" w:space="0" w:color="auto"/>
            <w:left w:val="none" w:sz="0" w:space="0" w:color="auto"/>
            <w:bottom w:val="none" w:sz="0" w:space="0" w:color="auto"/>
            <w:right w:val="none" w:sz="0" w:space="0" w:color="auto"/>
          </w:divBdr>
        </w:div>
      </w:divsChild>
    </w:div>
    <w:div w:id="1337347803">
      <w:bodyDiv w:val="1"/>
      <w:marLeft w:val="0"/>
      <w:marRight w:val="0"/>
      <w:marTop w:val="0"/>
      <w:marBottom w:val="0"/>
      <w:divBdr>
        <w:top w:val="none" w:sz="0" w:space="0" w:color="auto"/>
        <w:left w:val="none" w:sz="0" w:space="0" w:color="auto"/>
        <w:bottom w:val="none" w:sz="0" w:space="0" w:color="auto"/>
        <w:right w:val="none" w:sz="0" w:space="0" w:color="auto"/>
      </w:divBdr>
    </w:div>
    <w:div w:id="1405450944">
      <w:bodyDiv w:val="1"/>
      <w:marLeft w:val="0"/>
      <w:marRight w:val="0"/>
      <w:marTop w:val="0"/>
      <w:marBottom w:val="0"/>
      <w:divBdr>
        <w:top w:val="none" w:sz="0" w:space="0" w:color="auto"/>
        <w:left w:val="none" w:sz="0" w:space="0" w:color="auto"/>
        <w:bottom w:val="none" w:sz="0" w:space="0" w:color="auto"/>
        <w:right w:val="none" w:sz="0" w:space="0" w:color="auto"/>
      </w:divBdr>
    </w:div>
    <w:div w:id="1417480416">
      <w:bodyDiv w:val="1"/>
      <w:marLeft w:val="0"/>
      <w:marRight w:val="0"/>
      <w:marTop w:val="0"/>
      <w:marBottom w:val="0"/>
      <w:divBdr>
        <w:top w:val="none" w:sz="0" w:space="0" w:color="auto"/>
        <w:left w:val="none" w:sz="0" w:space="0" w:color="auto"/>
        <w:bottom w:val="none" w:sz="0" w:space="0" w:color="auto"/>
        <w:right w:val="none" w:sz="0" w:space="0" w:color="auto"/>
      </w:divBdr>
    </w:div>
    <w:div w:id="1420059536">
      <w:bodyDiv w:val="1"/>
      <w:marLeft w:val="0"/>
      <w:marRight w:val="0"/>
      <w:marTop w:val="0"/>
      <w:marBottom w:val="0"/>
      <w:divBdr>
        <w:top w:val="none" w:sz="0" w:space="0" w:color="auto"/>
        <w:left w:val="none" w:sz="0" w:space="0" w:color="auto"/>
        <w:bottom w:val="none" w:sz="0" w:space="0" w:color="auto"/>
        <w:right w:val="none" w:sz="0" w:space="0" w:color="auto"/>
      </w:divBdr>
    </w:div>
    <w:div w:id="1463577793">
      <w:bodyDiv w:val="1"/>
      <w:marLeft w:val="0"/>
      <w:marRight w:val="0"/>
      <w:marTop w:val="0"/>
      <w:marBottom w:val="0"/>
      <w:divBdr>
        <w:top w:val="none" w:sz="0" w:space="0" w:color="auto"/>
        <w:left w:val="none" w:sz="0" w:space="0" w:color="auto"/>
        <w:bottom w:val="none" w:sz="0" w:space="0" w:color="auto"/>
        <w:right w:val="none" w:sz="0" w:space="0" w:color="auto"/>
      </w:divBdr>
      <w:divsChild>
        <w:div w:id="1265767349">
          <w:marLeft w:val="0"/>
          <w:marRight w:val="0"/>
          <w:marTop w:val="0"/>
          <w:marBottom w:val="0"/>
          <w:divBdr>
            <w:top w:val="none" w:sz="0" w:space="0" w:color="auto"/>
            <w:left w:val="none" w:sz="0" w:space="0" w:color="auto"/>
            <w:bottom w:val="none" w:sz="0" w:space="0" w:color="auto"/>
            <w:right w:val="none" w:sz="0" w:space="0" w:color="auto"/>
          </w:divBdr>
        </w:div>
        <w:div w:id="610553927">
          <w:marLeft w:val="0"/>
          <w:marRight w:val="0"/>
          <w:marTop w:val="0"/>
          <w:marBottom w:val="0"/>
          <w:divBdr>
            <w:top w:val="none" w:sz="0" w:space="0" w:color="auto"/>
            <w:left w:val="none" w:sz="0" w:space="0" w:color="auto"/>
            <w:bottom w:val="none" w:sz="0" w:space="0" w:color="auto"/>
            <w:right w:val="none" w:sz="0" w:space="0" w:color="auto"/>
          </w:divBdr>
        </w:div>
      </w:divsChild>
    </w:div>
    <w:div w:id="1483963702">
      <w:bodyDiv w:val="1"/>
      <w:marLeft w:val="0"/>
      <w:marRight w:val="0"/>
      <w:marTop w:val="0"/>
      <w:marBottom w:val="0"/>
      <w:divBdr>
        <w:top w:val="none" w:sz="0" w:space="0" w:color="auto"/>
        <w:left w:val="none" w:sz="0" w:space="0" w:color="auto"/>
        <w:bottom w:val="none" w:sz="0" w:space="0" w:color="auto"/>
        <w:right w:val="none" w:sz="0" w:space="0" w:color="auto"/>
      </w:divBdr>
    </w:div>
    <w:div w:id="1509902097">
      <w:bodyDiv w:val="1"/>
      <w:marLeft w:val="0"/>
      <w:marRight w:val="0"/>
      <w:marTop w:val="0"/>
      <w:marBottom w:val="0"/>
      <w:divBdr>
        <w:top w:val="none" w:sz="0" w:space="0" w:color="auto"/>
        <w:left w:val="none" w:sz="0" w:space="0" w:color="auto"/>
        <w:bottom w:val="none" w:sz="0" w:space="0" w:color="auto"/>
        <w:right w:val="none" w:sz="0" w:space="0" w:color="auto"/>
      </w:divBdr>
    </w:div>
    <w:div w:id="1545023694">
      <w:bodyDiv w:val="1"/>
      <w:marLeft w:val="0"/>
      <w:marRight w:val="0"/>
      <w:marTop w:val="0"/>
      <w:marBottom w:val="0"/>
      <w:divBdr>
        <w:top w:val="none" w:sz="0" w:space="0" w:color="auto"/>
        <w:left w:val="none" w:sz="0" w:space="0" w:color="auto"/>
        <w:bottom w:val="none" w:sz="0" w:space="0" w:color="auto"/>
        <w:right w:val="none" w:sz="0" w:space="0" w:color="auto"/>
      </w:divBdr>
    </w:div>
    <w:div w:id="1617171934">
      <w:bodyDiv w:val="1"/>
      <w:marLeft w:val="0"/>
      <w:marRight w:val="0"/>
      <w:marTop w:val="0"/>
      <w:marBottom w:val="0"/>
      <w:divBdr>
        <w:top w:val="none" w:sz="0" w:space="0" w:color="auto"/>
        <w:left w:val="none" w:sz="0" w:space="0" w:color="auto"/>
        <w:bottom w:val="none" w:sz="0" w:space="0" w:color="auto"/>
        <w:right w:val="none" w:sz="0" w:space="0" w:color="auto"/>
      </w:divBdr>
    </w:div>
    <w:div w:id="1650866872">
      <w:bodyDiv w:val="1"/>
      <w:marLeft w:val="0"/>
      <w:marRight w:val="0"/>
      <w:marTop w:val="0"/>
      <w:marBottom w:val="0"/>
      <w:divBdr>
        <w:top w:val="none" w:sz="0" w:space="0" w:color="auto"/>
        <w:left w:val="none" w:sz="0" w:space="0" w:color="auto"/>
        <w:bottom w:val="none" w:sz="0" w:space="0" w:color="auto"/>
        <w:right w:val="none" w:sz="0" w:space="0" w:color="auto"/>
      </w:divBdr>
      <w:divsChild>
        <w:div w:id="1718966804">
          <w:marLeft w:val="0"/>
          <w:marRight w:val="0"/>
          <w:marTop w:val="0"/>
          <w:marBottom w:val="0"/>
          <w:divBdr>
            <w:top w:val="none" w:sz="0" w:space="0" w:color="auto"/>
            <w:left w:val="none" w:sz="0" w:space="0" w:color="auto"/>
            <w:bottom w:val="none" w:sz="0" w:space="0" w:color="auto"/>
            <w:right w:val="none" w:sz="0" w:space="0" w:color="auto"/>
          </w:divBdr>
        </w:div>
        <w:div w:id="1556811873">
          <w:marLeft w:val="0"/>
          <w:marRight w:val="0"/>
          <w:marTop w:val="0"/>
          <w:marBottom w:val="0"/>
          <w:divBdr>
            <w:top w:val="none" w:sz="0" w:space="0" w:color="auto"/>
            <w:left w:val="none" w:sz="0" w:space="0" w:color="auto"/>
            <w:bottom w:val="none" w:sz="0" w:space="0" w:color="auto"/>
            <w:right w:val="none" w:sz="0" w:space="0" w:color="auto"/>
          </w:divBdr>
        </w:div>
      </w:divsChild>
    </w:div>
    <w:div w:id="1669669087">
      <w:bodyDiv w:val="1"/>
      <w:marLeft w:val="0"/>
      <w:marRight w:val="0"/>
      <w:marTop w:val="0"/>
      <w:marBottom w:val="0"/>
      <w:divBdr>
        <w:top w:val="none" w:sz="0" w:space="0" w:color="auto"/>
        <w:left w:val="none" w:sz="0" w:space="0" w:color="auto"/>
        <w:bottom w:val="none" w:sz="0" w:space="0" w:color="auto"/>
        <w:right w:val="none" w:sz="0" w:space="0" w:color="auto"/>
      </w:divBdr>
      <w:divsChild>
        <w:div w:id="1660041009">
          <w:marLeft w:val="0"/>
          <w:marRight w:val="0"/>
          <w:marTop w:val="0"/>
          <w:marBottom w:val="0"/>
          <w:divBdr>
            <w:top w:val="none" w:sz="0" w:space="0" w:color="auto"/>
            <w:left w:val="none" w:sz="0" w:space="0" w:color="auto"/>
            <w:bottom w:val="none" w:sz="0" w:space="0" w:color="auto"/>
            <w:right w:val="none" w:sz="0" w:space="0" w:color="auto"/>
          </w:divBdr>
          <w:divsChild>
            <w:div w:id="863594701">
              <w:marLeft w:val="0"/>
              <w:marRight w:val="0"/>
              <w:marTop w:val="0"/>
              <w:marBottom w:val="0"/>
              <w:divBdr>
                <w:top w:val="none" w:sz="0" w:space="0" w:color="auto"/>
                <w:left w:val="none" w:sz="0" w:space="0" w:color="auto"/>
                <w:bottom w:val="none" w:sz="0" w:space="0" w:color="auto"/>
                <w:right w:val="none" w:sz="0" w:space="0" w:color="auto"/>
              </w:divBdr>
            </w:div>
            <w:div w:id="599608998">
              <w:marLeft w:val="0"/>
              <w:marRight w:val="0"/>
              <w:marTop w:val="0"/>
              <w:marBottom w:val="0"/>
              <w:divBdr>
                <w:top w:val="none" w:sz="0" w:space="0" w:color="auto"/>
                <w:left w:val="none" w:sz="0" w:space="0" w:color="auto"/>
                <w:bottom w:val="none" w:sz="0" w:space="0" w:color="auto"/>
                <w:right w:val="none" w:sz="0" w:space="0" w:color="auto"/>
              </w:divBdr>
            </w:div>
            <w:div w:id="1740010819">
              <w:marLeft w:val="0"/>
              <w:marRight w:val="0"/>
              <w:marTop w:val="0"/>
              <w:marBottom w:val="0"/>
              <w:divBdr>
                <w:top w:val="none" w:sz="0" w:space="0" w:color="auto"/>
                <w:left w:val="none" w:sz="0" w:space="0" w:color="auto"/>
                <w:bottom w:val="none" w:sz="0" w:space="0" w:color="auto"/>
                <w:right w:val="none" w:sz="0" w:space="0" w:color="auto"/>
              </w:divBdr>
            </w:div>
            <w:div w:id="816384950">
              <w:marLeft w:val="0"/>
              <w:marRight w:val="0"/>
              <w:marTop w:val="0"/>
              <w:marBottom w:val="0"/>
              <w:divBdr>
                <w:top w:val="none" w:sz="0" w:space="0" w:color="auto"/>
                <w:left w:val="none" w:sz="0" w:space="0" w:color="auto"/>
                <w:bottom w:val="none" w:sz="0" w:space="0" w:color="auto"/>
                <w:right w:val="none" w:sz="0" w:space="0" w:color="auto"/>
              </w:divBdr>
            </w:div>
            <w:div w:id="1652102982">
              <w:marLeft w:val="0"/>
              <w:marRight w:val="0"/>
              <w:marTop w:val="0"/>
              <w:marBottom w:val="0"/>
              <w:divBdr>
                <w:top w:val="none" w:sz="0" w:space="0" w:color="auto"/>
                <w:left w:val="none" w:sz="0" w:space="0" w:color="auto"/>
                <w:bottom w:val="none" w:sz="0" w:space="0" w:color="auto"/>
                <w:right w:val="none" w:sz="0" w:space="0" w:color="auto"/>
              </w:divBdr>
            </w:div>
            <w:div w:id="1943371321">
              <w:marLeft w:val="0"/>
              <w:marRight w:val="0"/>
              <w:marTop w:val="0"/>
              <w:marBottom w:val="0"/>
              <w:divBdr>
                <w:top w:val="none" w:sz="0" w:space="0" w:color="auto"/>
                <w:left w:val="none" w:sz="0" w:space="0" w:color="auto"/>
                <w:bottom w:val="none" w:sz="0" w:space="0" w:color="auto"/>
                <w:right w:val="none" w:sz="0" w:space="0" w:color="auto"/>
              </w:divBdr>
            </w:div>
            <w:div w:id="2099331032">
              <w:marLeft w:val="0"/>
              <w:marRight w:val="0"/>
              <w:marTop w:val="0"/>
              <w:marBottom w:val="0"/>
              <w:divBdr>
                <w:top w:val="none" w:sz="0" w:space="0" w:color="auto"/>
                <w:left w:val="none" w:sz="0" w:space="0" w:color="auto"/>
                <w:bottom w:val="none" w:sz="0" w:space="0" w:color="auto"/>
                <w:right w:val="none" w:sz="0" w:space="0" w:color="auto"/>
              </w:divBdr>
            </w:div>
            <w:div w:id="1417945401">
              <w:marLeft w:val="0"/>
              <w:marRight w:val="0"/>
              <w:marTop w:val="0"/>
              <w:marBottom w:val="0"/>
              <w:divBdr>
                <w:top w:val="none" w:sz="0" w:space="0" w:color="auto"/>
                <w:left w:val="none" w:sz="0" w:space="0" w:color="auto"/>
                <w:bottom w:val="none" w:sz="0" w:space="0" w:color="auto"/>
                <w:right w:val="none" w:sz="0" w:space="0" w:color="auto"/>
              </w:divBdr>
            </w:div>
            <w:div w:id="298655214">
              <w:marLeft w:val="0"/>
              <w:marRight w:val="0"/>
              <w:marTop w:val="0"/>
              <w:marBottom w:val="0"/>
              <w:divBdr>
                <w:top w:val="none" w:sz="0" w:space="0" w:color="auto"/>
                <w:left w:val="none" w:sz="0" w:space="0" w:color="auto"/>
                <w:bottom w:val="none" w:sz="0" w:space="0" w:color="auto"/>
                <w:right w:val="none" w:sz="0" w:space="0" w:color="auto"/>
              </w:divBdr>
            </w:div>
            <w:div w:id="105042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1115">
      <w:bodyDiv w:val="1"/>
      <w:marLeft w:val="0"/>
      <w:marRight w:val="0"/>
      <w:marTop w:val="0"/>
      <w:marBottom w:val="0"/>
      <w:divBdr>
        <w:top w:val="none" w:sz="0" w:space="0" w:color="auto"/>
        <w:left w:val="none" w:sz="0" w:space="0" w:color="auto"/>
        <w:bottom w:val="none" w:sz="0" w:space="0" w:color="auto"/>
        <w:right w:val="none" w:sz="0" w:space="0" w:color="auto"/>
      </w:divBdr>
    </w:div>
    <w:div w:id="1743943478">
      <w:bodyDiv w:val="1"/>
      <w:marLeft w:val="0"/>
      <w:marRight w:val="0"/>
      <w:marTop w:val="0"/>
      <w:marBottom w:val="0"/>
      <w:divBdr>
        <w:top w:val="none" w:sz="0" w:space="0" w:color="auto"/>
        <w:left w:val="none" w:sz="0" w:space="0" w:color="auto"/>
        <w:bottom w:val="none" w:sz="0" w:space="0" w:color="auto"/>
        <w:right w:val="none" w:sz="0" w:space="0" w:color="auto"/>
      </w:divBdr>
      <w:divsChild>
        <w:div w:id="1137331366">
          <w:marLeft w:val="0"/>
          <w:marRight w:val="0"/>
          <w:marTop w:val="0"/>
          <w:marBottom w:val="0"/>
          <w:divBdr>
            <w:top w:val="none" w:sz="0" w:space="0" w:color="auto"/>
            <w:left w:val="none" w:sz="0" w:space="0" w:color="auto"/>
            <w:bottom w:val="none" w:sz="0" w:space="0" w:color="auto"/>
            <w:right w:val="none" w:sz="0" w:space="0" w:color="auto"/>
          </w:divBdr>
          <w:divsChild>
            <w:div w:id="1698894711">
              <w:marLeft w:val="0"/>
              <w:marRight w:val="0"/>
              <w:marTop w:val="0"/>
              <w:marBottom w:val="0"/>
              <w:divBdr>
                <w:top w:val="none" w:sz="0" w:space="0" w:color="auto"/>
                <w:left w:val="none" w:sz="0" w:space="0" w:color="auto"/>
                <w:bottom w:val="none" w:sz="0" w:space="0" w:color="auto"/>
                <w:right w:val="none" w:sz="0" w:space="0" w:color="auto"/>
              </w:divBdr>
              <w:divsChild>
                <w:div w:id="1963612121">
                  <w:marLeft w:val="0"/>
                  <w:marRight w:val="0"/>
                  <w:marTop w:val="0"/>
                  <w:marBottom w:val="0"/>
                  <w:divBdr>
                    <w:top w:val="none" w:sz="0" w:space="0" w:color="auto"/>
                    <w:left w:val="none" w:sz="0" w:space="0" w:color="auto"/>
                    <w:bottom w:val="none" w:sz="0" w:space="0" w:color="auto"/>
                    <w:right w:val="none" w:sz="0" w:space="0" w:color="auto"/>
                  </w:divBdr>
                </w:div>
                <w:div w:id="962809182">
                  <w:marLeft w:val="0"/>
                  <w:marRight w:val="0"/>
                  <w:marTop w:val="0"/>
                  <w:marBottom w:val="0"/>
                  <w:divBdr>
                    <w:top w:val="none" w:sz="0" w:space="0" w:color="auto"/>
                    <w:left w:val="none" w:sz="0" w:space="0" w:color="auto"/>
                    <w:bottom w:val="none" w:sz="0" w:space="0" w:color="auto"/>
                    <w:right w:val="none" w:sz="0" w:space="0" w:color="auto"/>
                  </w:divBdr>
                </w:div>
                <w:div w:id="642735100">
                  <w:marLeft w:val="0"/>
                  <w:marRight w:val="0"/>
                  <w:marTop w:val="0"/>
                  <w:marBottom w:val="0"/>
                  <w:divBdr>
                    <w:top w:val="none" w:sz="0" w:space="0" w:color="auto"/>
                    <w:left w:val="none" w:sz="0" w:space="0" w:color="auto"/>
                    <w:bottom w:val="none" w:sz="0" w:space="0" w:color="auto"/>
                    <w:right w:val="none" w:sz="0" w:space="0" w:color="auto"/>
                  </w:divBdr>
                </w:div>
                <w:div w:id="1957055612">
                  <w:marLeft w:val="0"/>
                  <w:marRight w:val="0"/>
                  <w:marTop w:val="0"/>
                  <w:marBottom w:val="0"/>
                  <w:divBdr>
                    <w:top w:val="none" w:sz="0" w:space="0" w:color="auto"/>
                    <w:left w:val="none" w:sz="0" w:space="0" w:color="auto"/>
                    <w:bottom w:val="none" w:sz="0" w:space="0" w:color="auto"/>
                    <w:right w:val="none" w:sz="0" w:space="0" w:color="auto"/>
                  </w:divBdr>
                </w:div>
                <w:div w:id="1058476780">
                  <w:marLeft w:val="0"/>
                  <w:marRight w:val="0"/>
                  <w:marTop w:val="0"/>
                  <w:marBottom w:val="0"/>
                  <w:divBdr>
                    <w:top w:val="none" w:sz="0" w:space="0" w:color="auto"/>
                    <w:left w:val="none" w:sz="0" w:space="0" w:color="auto"/>
                    <w:bottom w:val="none" w:sz="0" w:space="0" w:color="auto"/>
                    <w:right w:val="none" w:sz="0" w:space="0" w:color="auto"/>
                  </w:divBdr>
                </w:div>
                <w:div w:id="1952466934">
                  <w:marLeft w:val="0"/>
                  <w:marRight w:val="0"/>
                  <w:marTop w:val="0"/>
                  <w:marBottom w:val="0"/>
                  <w:divBdr>
                    <w:top w:val="none" w:sz="0" w:space="0" w:color="auto"/>
                    <w:left w:val="none" w:sz="0" w:space="0" w:color="auto"/>
                    <w:bottom w:val="none" w:sz="0" w:space="0" w:color="auto"/>
                    <w:right w:val="none" w:sz="0" w:space="0" w:color="auto"/>
                  </w:divBdr>
                </w:div>
                <w:div w:id="1033462000">
                  <w:marLeft w:val="0"/>
                  <w:marRight w:val="0"/>
                  <w:marTop w:val="0"/>
                  <w:marBottom w:val="0"/>
                  <w:divBdr>
                    <w:top w:val="none" w:sz="0" w:space="0" w:color="auto"/>
                    <w:left w:val="none" w:sz="0" w:space="0" w:color="auto"/>
                    <w:bottom w:val="none" w:sz="0" w:space="0" w:color="auto"/>
                    <w:right w:val="none" w:sz="0" w:space="0" w:color="auto"/>
                  </w:divBdr>
                </w:div>
                <w:div w:id="230893465">
                  <w:marLeft w:val="0"/>
                  <w:marRight w:val="0"/>
                  <w:marTop w:val="0"/>
                  <w:marBottom w:val="0"/>
                  <w:divBdr>
                    <w:top w:val="none" w:sz="0" w:space="0" w:color="auto"/>
                    <w:left w:val="none" w:sz="0" w:space="0" w:color="auto"/>
                    <w:bottom w:val="none" w:sz="0" w:space="0" w:color="auto"/>
                    <w:right w:val="none" w:sz="0" w:space="0" w:color="auto"/>
                  </w:divBdr>
                </w:div>
                <w:div w:id="1058169885">
                  <w:marLeft w:val="0"/>
                  <w:marRight w:val="0"/>
                  <w:marTop w:val="0"/>
                  <w:marBottom w:val="0"/>
                  <w:divBdr>
                    <w:top w:val="none" w:sz="0" w:space="0" w:color="auto"/>
                    <w:left w:val="none" w:sz="0" w:space="0" w:color="auto"/>
                    <w:bottom w:val="none" w:sz="0" w:space="0" w:color="auto"/>
                    <w:right w:val="none" w:sz="0" w:space="0" w:color="auto"/>
                  </w:divBdr>
                </w:div>
                <w:div w:id="1574509818">
                  <w:marLeft w:val="0"/>
                  <w:marRight w:val="0"/>
                  <w:marTop w:val="0"/>
                  <w:marBottom w:val="0"/>
                  <w:divBdr>
                    <w:top w:val="none" w:sz="0" w:space="0" w:color="auto"/>
                    <w:left w:val="none" w:sz="0" w:space="0" w:color="auto"/>
                    <w:bottom w:val="none" w:sz="0" w:space="0" w:color="auto"/>
                    <w:right w:val="none" w:sz="0" w:space="0" w:color="auto"/>
                  </w:divBdr>
                </w:div>
                <w:div w:id="566649171">
                  <w:marLeft w:val="0"/>
                  <w:marRight w:val="0"/>
                  <w:marTop w:val="0"/>
                  <w:marBottom w:val="0"/>
                  <w:divBdr>
                    <w:top w:val="none" w:sz="0" w:space="0" w:color="auto"/>
                    <w:left w:val="none" w:sz="0" w:space="0" w:color="auto"/>
                    <w:bottom w:val="none" w:sz="0" w:space="0" w:color="auto"/>
                    <w:right w:val="none" w:sz="0" w:space="0" w:color="auto"/>
                  </w:divBdr>
                  <w:divsChild>
                    <w:div w:id="762456627">
                      <w:marLeft w:val="0"/>
                      <w:marRight w:val="0"/>
                      <w:marTop w:val="0"/>
                      <w:marBottom w:val="0"/>
                      <w:divBdr>
                        <w:top w:val="none" w:sz="0" w:space="0" w:color="auto"/>
                        <w:left w:val="none" w:sz="0" w:space="0" w:color="auto"/>
                        <w:bottom w:val="none" w:sz="0" w:space="0" w:color="auto"/>
                        <w:right w:val="none" w:sz="0" w:space="0" w:color="auto"/>
                      </w:divBdr>
                    </w:div>
                    <w:div w:id="1820229535">
                      <w:marLeft w:val="0"/>
                      <w:marRight w:val="0"/>
                      <w:marTop w:val="0"/>
                      <w:marBottom w:val="0"/>
                      <w:divBdr>
                        <w:top w:val="none" w:sz="0" w:space="0" w:color="auto"/>
                        <w:left w:val="none" w:sz="0" w:space="0" w:color="auto"/>
                        <w:bottom w:val="none" w:sz="0" w:space="0" w:color="auto"/>
                        <w:right w:val="none" w:sz="0" w:space="0" w:color="auto"/>
                      </w:divBdr>
                    </w:div>
                    <w:div w:id="685207251">
                      <w:marLeft w:val="0"/>
                      <w:marRight w:val="0"/>
                      <w:marTop w:val="0"/>
                      <w:marBottom w:val="0"/>
                      <w:divBdr>
                        <w:top w:val="none" w:sz="0" w:space="0" w:color="auto"/>
                        <w:left w:val="none" w:sz="0" w:space="0" w:color="auto"/>
                        <w:bottom w:val="none" w:sz="0" w:space="0" w:color="auto"/>
                        <w:right w:val="none" w:sz="0" w:space="0" w:color="auto"/>
                      </w:divBdr>
                    </w:div>
                    <w:div w:id="791244735">
                      <w:marLeft w:val="0"/>
                      <w:marRight w:val="0"/>
                      <w:marTop w:val="0"/>
                      <w:marBottom w:val="0"/>
                      <w:divBdr>
                        <w:top w:val="none" w:sz="0" w:space="0" w:color="auto"/>
                        <w:left w:val="none" w:sz="0" w:space="0" w:color="auto"/>
                        <w:bottom w:val="none" w:sz="0" w:space="0" w:color="auto"/>
                        <w:right w:val="none" w:sz="0" w:space="0" w:color="auto"/>
                      </w:divBdr>
                    </w:div>
                    <w:div w:id="454560713">
                      <w:marLeft w:val="0"/>
                      <w:marRight w:val="0"/>
                      <w:marTop w:val="0"/>
                      <w:marBottom w:val="0"/>
                      <w:divBdr>
                        <w:top w:val="none" w:sz="0" w:space="0" w:color="auto"/>
                        <w:left w:val="none" w:sz="0" w:space="0" w:color="auto"/>
                        <w:bottom w:val="none" w:sz="0" w:space="0" w:color="auto"/>
                        <w:right w:val="none" w:sz="0" w:space="0" w:color="auto"/>
                      </w:divBdr>
                    </w:div>
                    <w:div w:id="798647838">
                      <w:marLeft w:val="0"/>
                      <w:marRight w:val="0"/>
                      <w:marTop w:val="0"/>
                      <w:marBottom w:val="0"/>
                      <w:divBdr>
                        <w:top w:val="none" w:sz="0" w:space="0" w:color="auto"/>
                        <w:left w:val="none" w:sz="0" w:space="0" w:color="auto"/>
                        <w:bottom w:val="none" w:sz="0" w:space="0" w:color="auto"/>
                        <w:right w:val="none" w:sz="0" w:space="0" w:color="auto"/>
                      </w:divBdr>
                    </w:div>
                    <w:div w:id="622228324">
                      <w:marLeft w:val="0"/>
                      <w:marRight w:val="0"/>
                      <w:marTop w:val="0"/>
                      <w:marBottom w:val="0"/>
                      <w:divBdr>
                        <w:top w:val="none" w:sz="0" w:space="0" w:color="auto"/>
                        <w:left w:val="none" w:sz="0" w:space="0" w:color="auto"/>
                        <w:bottom w:val="none" w:sz="0" w:space="0" w:color="auto"/>
                        <w:right w:val="none" w:sz="0" w:space="0" w:color="auto"/>
                      </w:divBdr>
                    </w:div>
                    <w:div w:id="1848517665">
                      <w:marLeft w:val="0"/>
                      <w:marRight w:val="0"/>
                      <w:marTop w:val="0"/>
                      <w:marBottom w:val="0"/>
                      <w:divBdr>
                        <w:top w:val="none" w:sz="0" w:space="0" w:color="auto"/>
                        <w:left w:val="none" w:sz="0" w:space="0" w:color="auto"/>
                        <w:bottom w:val="none" w:sz="0" w:space="0" w:color="auto"/>
                        <w:right w:val="none" w:sz="0" w:space="0" w:color="auto"/>
                      </w:divBdr>
                    </w:div>
                    <w:div w:id="233393766">
                      <w:marLeft w:val="0"/>
                      <w:marRight w:val="0"/>
                      <w:marTop w:val="0"/>
                      <w:marBottom w:val="0"/>
                      <w:divBdr>
                        <w:top w:val="none" w:sz="0" w:space="0" w:color="auto"/>
                        <w:left w:val="none" w:sz="0" w:space="0" w:color="auto"/>
                        <w:bottom w:val="none" w:sz="0" w:space="0" w:color="auto"/>
                        <w:right w:val="none" w:sz="0" w:space="0" w:color="auto"/>
                      </w:divBdr>
                    </w:div>
                    <w:div w:id="10427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17409">
          <w:marLeft w:val="0"/>
          <w:marRight w:val="0"/>
          <w:marTop w:val="0"/>
          <w:marBottom w:val="0"/>
          <w:divBdr>
            <w:top w:val="none" w:sz="0" w:space="0" w:color="auto"/>
            <w:left w:val="none" w:sz="0" w:space="0" w:color="auto"/>
            <w:bottom w:val="none" w:sz="0" w:space="0" w:color="auto"/>
            <w:right w:val="none" w:sz="0" w:space="0" w:color="auto"/>
          </w:divBdr>
          <w:divsChild>
            <w:div w:id="803503181">
              <w:marLeft w:val="0"/>
              <w:marRight w:val="0"/>
              <w:marTop w:val="0"/>
              <w:marBottom w:val="0"/>
              <w:divBdr>
                <w:top w:val="none" w:sz="0" w:space="0" w:color="auto"/>
                <w:left w:val="none" w:sz="0" w:space="0" w:color="auto"/>
                <w:bottom w:val="none" w:sz="0" w:space="0" w:color="auto"/>
                <w:right w:val="none" w:sz="0" w:space="0" w:color="auto"/>
              </w:divBdr>
              <w:divsChild>
                <w:div w:id="391850908">
                  <w:marLeft w:val="0"/>
                  <w:marRight w:val="0"/>
                  <w:marTop w:val="0"/>
                  <w:marBottom w:val="0"/>
                  <w:divBdr>
                    <w:top w:val="none" w:sz="0" w:space="0" w:color="auto"/>
                    <w:left w:val="none" w:sz="0" w:space="0" w:color="auto"/>
                    <w:bottom w:val="none" w:sz="0" w:space="0" w:color="auto"/>
                    <w:right w:val="none" w:sz="0" w:space="0" w:color="auto"/>
                  </w:divBdr>
                </w:div>
                <w:div w:id="548417368">
                  <w:marLeft w:val="0"/>
                  <w:marRight w:val="0"/>
                  <w:marTop w:val="0"/>
                  <w:marBottom w:val="0"/>
                  <w:divBdr>
                    <w:top w:val="none" w:sz="0" w:space="0" w:color="auto"/>
                    <w:left w:val="none" w:sz="0" w:space="0" w:color="auto"/>
                    <w:bottom w:val="none" w:sz="0" w:space="0" w:color="auto"/>
                    <w:right w:val="none" w:sz="0" w:space="0" w:color="auto"/>
                  </w:divBdr>
                </w:div>
                <w:div w:id="1723556149">
                  <w:marLeft w:val="0"/>
                  <w:marRight w:val="0"/>
                  <w:marTop w:val="0"/>
                  <w:marBottom w:val="0"/>
                  <w:divBdr>
                    <w:top w:val="none" w:sz="0" w:space="0" w:color="auto"/>
                    <w:left w:val="none" w:sz="0" w:space="0" w:color="auto"/>
                    <w:bottom w:val="none" w:sz="0" w:space="0" w:color="auto"/>
                    <w:right w:val="none" w:sz="0" w:space="0" w:color="auto"/>
                  </w:divBdr>
                </w:div>
                <w:div w:id="1396316978">
                  <w:marLeft w:val="0"/>
                  <w:marRight w:val="0"/>
                  <w:marTop w:val="0"/>
                  <w:marBottom w:val="0"/>
                  <w:divBdr>
                    <w:top w:val="none" w:sz="0" w:space="0" w:color="auto"/>
                    <w:left w:val="none" w:sz="0" w:space="0" w:color="auto"/>
                    <w:bottom w:val="none" w:sz="0" w:space="0" w:color="auto"/>
                    <w:right w:val="none" w:sz="0" w:space="0" w:color="auto"/>
                  </w:divBdr>
                </w:div>
                <w:div w:id="1366640201">
                  <w:marLeft w:val="0"/>
                  <w:marRight w:val="0"/>
                  <w:marTop w:val="0"/>
                  <w:marBottom w:val="0"/>
                  <w:divBdr>
                    <w:top w:val="none" w:sz="0" w:space="0" w:color="auto"/>
                    <w:left w:val="none" w:sz="0" w:space="0" w:color="auto"/>
                    <w:bottom w:val="none" w:sz="0" w:space="0" w:color="auto"/>
                    <w:right w:val="none" w:sz="0" w:space="0" w:color="auto"/>
                  </w:divBdr>
                </w:div>
                <w:div w:id="33163402">
                  <w:marLeft w:val="0"/>
                  <w:marRight w:val="0"/>
                  <w:marTop w:val="0"/>
                  <w:marBottom w:val="0"/>
                  <w:divBdr>
                    <w:top w:val="none" w:sz="0" w:space="0" w:color="auto"/>
                    <w:left w:val="none" w:sz="0" w:space="0" w:color="auto"/>
                    <w:bottom w:val="none" w:sz="0" w:space="0" w:color="auto"/>
                    <w:right w:val="none" w:sz="0" w:space="0" w:color="auto"/>
                  </w:divBdr>
                </w:div>
                <w:div w:id="336810282">
                  <w:marLeft w:val="0"/>
                  <w:marRight w:val="0"/>
                  <w:marTop w:val="0"/>
                  <w:marBottom w:val="0"/>
                  <w:divBdr>
                    <w:top w:val="none" w:sz="0" w:space="0" w:color="auto"/>
                    <w:left w:val="none" w:sz="0" w:space="0" w:color="auto"/>
                    <w:bottom w:val="none" w:sz="0" w:space="0" w:color="auto"/>
                    <w:right w:val="none" w:sz="0" w:space="0" w:color="auto"/>
                  </w:divBdr>
                </w:div>
                <w:div w:id="2106413866">
                  <w:marLeft w:val="0"/>
                  <w:marRight w:val="0"/>
                  <w:marTop w:val="0"/>
                  <w:marBottom w:val="0"/>
                  <w:divBdr>
                    <w:top w:val="none" w:sz="0" w:space="0" w:color="auto"/>
                    <w:left w:val="none" w:sz="0" w:space="0" w:color="auto"/>
                    <w:bottom w:val="none" w:sz="0" w:space="0" w:color="auto"/>
                    <w:right w:val="none" w:sz="0" w:space="0" w:color="auto"/>
                  </w:divBdr>
                  <w:divsChild>
                    <w:div w:id="1758360881">
                      <w:marLeft w:val="0"/>
                      <w:marRight w:val="0"/>
                      <w:marTop w:val="0"/>
                      <w:marBottom w:val="0"/>
                      <w:divBdr>
                        <w:top w:val="none" w:sz="0" w:space="0" w:color="auto"/>
                        <w:left w:val="none" w:sz="0" w:space="0" w:color="auto"/>
                        <w:bottom w:val="none" w:sz="0" w:space="0" w:color="auto"/>
                        <w:right w:val="none" w:sz="0" w:space="0" w:color="auto"/>
                      </w:divBdr>
                    </w:div>
                    <w:div w:id="336545639">
                      <w:marLeft w:val="0"/>
                      <w:marRight w:val="0"/>
                      <w:marTop w:val="0"/>
                      <w:marBottom w:val="0"/>
                      <w:divBdr>
                        <w:top w:val="none" w:sz="0" w:space="0" w:color="auto"/>
                        <w:left w:val="none" w:sz="0" w:space="0" w:color="auto"/>
                        <w:bottom w:val="none" w:sz="0" w:space="0" w:color="auto"/>
                        <w:right w:val="none" w:sz="0" w:space="0" w:color="auto"/>
                      </w:divBdr>
                    </w:div>
                    <w:div w:id="1557159467">
                      <w:marLeft w:val="0"/>
                      <w:marRight w:val="0"/>
                      <w:marTop w:val="0"/>
                      <w:marBottom w:val="0"/>
                      <w:divBdr>
                        <w:top w:val="none" w:sz="0" w:space="0" w:color="auto"/>
                        <w:left w:val="none" w:sz="0" w:space="0" w:color="auto"/>
                        <w:bottom w:val="none" w:sz="0" w:space="0" w:color="auto"/>
                        <w:right w:val="none" w:sz="0" w:space="0" w:color="auto"/>
                      </w:divBdr>
                    </w:div>
                    <w:div w:id="951207384">
                      <w:marLeft w:val="0"/>
                      <w:marRight w:val="0"/>
                      <w:marTop w:val="0"/>
                      <w:marBottom w:val="0"/>
                      <w:divBdr>
                        <w:top w:val="none" w:sz="0" w:space="0" w:color="auto"/>
                        <w:left w:val="none" w:sz="0" w:space="0" w:color="auto"/>
                        <w:bottom w:val="none" w:sz="0" w:space="0" w:color="auto"/>
                        <w:right w:val="none" w:sz="0" w:space="0" w:color="auto"/>
                      </w:divBdr>
                    </w:div>
                    <w:div w:id="522475036">
                      <w:marLeft w:val="0"/>
                      <w:marRight w:val="0"/>
                      <w:marTop w:val="0"/>
                      <w:marBottom w:val="0"/>
                      <w:divBdr>
                        <w:top w:val="none" w:sz="0" w:space="0" w:color="auto"/>
                        <w:left w:val="none" w:sz="0" w:space="0" w:color="auto"/>
                        <w:bottom w:val="none" w:sz="0" w:space="0" w:color="auto"/>
                        <w:right w:val="none" w:sz="0" w:space="0" w:color="auto"/>
                      </w:divBdr>
                    </w:div>
                    <w:div w:id="255601496">
                      <w:marLeft w:val="0"/>
                      <w:marRight w:val="0"/>
                      <w:marTop w:val="0"/>
                      <w:marBottom w:val="0"/>
                      <w:divBdr>
                        <w:top w:val="none" w:sz="0" w:space="0" w:color="auto"/>
                        <w:left w:val="none" w:sz="0" w:space="0" w:color="auto"/>
                        <w:bottom w:val="none" w:sz="0" w:space="0" w:color="auto"/>
                        <w:right w:val="none" w:sz="0" w:space="0" w:color="auto"/>
                      </w:divBdr>
                    </w:div>
                    <w:div w:id="192259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373175">
      <w:bodyDiv w:val="1"/>
      <w:marLeft w:val="0"/>
      <w:marRight w:val="0"/>
      <w:marTop w:val="0"/>
      <w:marBottom w:val="0"/>
      <w:divBdr>
        <w:top w:val="none" w:sz="0" w:space="0" w:color="auto"/>
        <w:left w:val="none" w:sz="0" w:space="0" w:color="auto"/>
        <w:bottom w:val="none" w:sz="0" w:space="0" w:color="auto"/>
        <w:right w:val="none" w:sz="0" w:space="0" w:color="auto"/>
      </w:divBdr>
    </w:div>
    <w:div w:id="1775245487">
      <w:bodyDiv w:val="1"/>
      <w:marLeft w:val="0"/>
      <w:marRight w:val="0"/>
      <w:marTop w:val="0"/>
      <w:marBottom w:val="0"/>
      <w:divBdr>
        <w:top w:val="none" w:sz="0" w:space="0" w:color="auto"/>
        <w:left w:val="none" w:sz="0" w:space="0" w:color="auto"/>
        <w:bottom w:val="none" w:sz="0" w:space="0" w:color="auto"/>
        <w:right w:val="none" w:sz="0" w:space="0" w:color="auto"/>
      </w:divBdr>
      <w:divsChild>
        <w:div w:id="2044358406">
          <w:marLeft w:val="0"/>
          <w:marRight w:val="0"/>
          <w:marTop w:val="0"/>
          <w:marBottom w:val="0"/>
          <w:divBdr>
            <w:top w:val="none" w:sz="0" w:space="0" w:color="auto"/>
            <w:left w:val="none" w:sz="0" w:space="0" w:color="auto"/>
            <w:bottom w:val="none" w:sz="0" w:space="0" w:color="auto"/>
            <w:right w:val="none" w:sz="0" w:space="0" w:color="auto"/>
          </w:divBdr>
        </w:div>
      </w:divsChild>
    </w:div>
    <w:div w:id="1831021222">
      <w:bodyDiv w:val="1"/>
      <w:marLeft w:val="0"/>
      <w:marRight w:val="0"/>
      <w:marTop w:val="0"/>
      <w:marBottom w:val="0"/>
      <w:divBdr>
        <w:top w:val="none" w:sz="0" w:space="0" w:color="auto"/>
        <w:left w:val="none" w:sz="0" w:space="0" w:color="auto"/>
        <w:bottom w:val="none" w:sz="0" w:space="0" w:color="auto"/>
        <w:right w:val="none" w:sz="0" w:space="0" w:color="auto"/>
      </w:divBdr>
      <w:divsChild>
        <w:div w:id="1282952039">
          <w:marLeft w:val="0"/>
          <w:marRight w:val="0"/>
          <w:marTop w:val="0"/>
          <w:marBottom w:val="0"/>
          <w:divBdr>
            <w:top w:val="none" w:sz="0" w:space="0" w:color="auto"/>
            <w:left w:val="none" w:sz="0" w:space="0" w:color="auto"/>
            <w:bottom w:val="none" w:sz="0" w:space="0" w:color="auto"/>
            <w:right w:val="none" w:sz="0" w:space="0" w:color="auto"/>
          </w:divBdr>
        </w:div>
        <w:div w:id="969673668">
          <w:marLeft w:val="0"/>
          <w:marRight w:val="0"/>
          <w:marTop w:val="0"/>
          <w:marBottom w:val="0"/>
          <w:divBdr>
            <w:top w:val="none" w:sz="0" w:space="0" w:color="auto"/>
            <w:left w:val="none" w:sz="0" w:space="0" w:color="auto"/>
            <w:bottom w:val="none" w:sz="0" w:space="0" w:color="auto"/>
            <w:right w:val="none" w:sz="0" w:space="0" w:color="auto"/>
          </w:divBdr>
        </w:div>
      </w:divsChild>
    </w:div>
    <w:div w:id="1840463667">
      <w:bodyDiv w:val="1"/>
      <w:marLeft w:val="0"/>
      <w:marRight w:val="0"/>
      <w:marTop w:val="0"/>
      <w:marBottom w:val="0"/>
      <w:divBdr>
        <w:top w:val="none" w:sz="0" w:space="0" w:color="auto"/>
        <w:left w:val="none" w:sz="0" w:space="0" w:color="auto"/>
        <w:bottom w:val="none" w:sz="0" w:space="0" w:color="auto"/>
        <w:right w:val="none" w:sz="0" w:space="0" w:color="auto"/>
      </w:divBdr>
    </w:div>
    <w:div w:id="1841653781">
      <w:bodyDiv w:val="1"/>
      <w:marLeft w:val="0"/>
      <w:marRight w:val="0"/>
      <w:marTop w:val="0"/>
      <w:marBottom w:val="0"/>
      <w:divBdr>
        <w:top w:val="none" w:sz="0" w:space="0" w:color="auto"/>
        <w:left w:val="none" w:sz="0" w:space="0" w:color="auto"/>
        <w:bottom w:val="none" w:sz="0" w:space="0" w:color="auto"/>
        <w:right w:val="none" w:sz="0" w:space="0" w:color="auto"/>
      </w:divBdr>
      <w:divsChild>
        <w:div w:id="1834952963">
          <w:marLeft w:val="0"/>
          <w:marRight w:val="0"/>
          <w:marTop w:val="0"/>
          <w:marBottom w:val="0"/>
          <w:divBdr>
            <w:top w:val="none" w:sz="0" w:space="0" w:color="auto"/>
            <w:left w:val="none" w:sz="0" w:space="0" w:color="auto"/>
            <w:bottom w:val="none" w:sz="0" w:space="0" w:color="auto"/>
            <w:right w:val="none" w:sz="0" w:space="0" w:color="auto"/>
          </w:divBdr>
        </w:div>
      </w:divsChild>
    </w:div>
    <w:div w:id="1881360028">
      <w:bodyDiv w:val="1"/>
      <w:marLeft w:val="0"/>
      <w:marRight w:val="0"/>
      <w:marTop w:val="0"/>
      <w:marBottom w:val="0"/>
      <w:divBdr>
        <w:top w:val="none" w:sz="0" w:space="0" w:color="auto"/>
        <w:left w:val="none" w:sz="0" w:space="0" w:color="auto"/>
        <w:bottom w:val="none" w:sz="0" w:space="0" w:color="auto"/>
        <w:right w:val="none" w:sz="0" w:space="0" w:color="auto"/>
      </w:divBdr>
    </w:div>
    <w:div w:id="1882132201">
      <w:bodyDiv w:val="1"/>
      <w:marLeft w:val="0"/>
      <w:marRight w:val="0"/>
      <w:marTop w:val="0"/>
      <w:marBottom w:val="0"/>
      <w:divBdr>
        <w:top w:val="none" w:sz="0" w:space="0" w:color="auto"/>
        <w:left w:val="none" w:sz="0" w:space="0" w:color="auto"/>
        <w:bottom w:val="none" w:sz="0" w:space="0" w:color="auto"/>
        <w:right w:val="none" w:sz="0" w:space="0" w:color="auto"/>
      </w:divBdr>
    </w:div>
    <w:div w:id="1905988795">
      <w:bodyDiv w:val="1"/>
      <w:marLeft w:val="0"/>
      <w:marRight w:val="0"/>
      <w:marTop w:val="0"/>
      <w:marBottom w:val="0"/>
      <w:divBdr>
        <w:top w:val="none" w:sz="0" w:space="0" w:color="auto"/>
        <w:left w:val="none" w:sz="0" w:space="0" w:color="auto"/>
        <w:bottom w:val="none" w:sz="0" w:space="0" w:color="auto"/>
        <w:right w:val="none" w:sz="0" w:space="0" w:color="auto"/>
      </w:divBdr>
    </w:div>
    <w:div w:id="1924488354">
      <w:bodyDiv w:val="1"/>
      <w:marLeft w:val="0"/>
      <w:marRight w:val="0"/>
      <w:marTop w:val="0"/>
      <w:marBottom w:val="0"/>
      <w:divBdr>
        <w:top w:val="none" w:sz="0" w:space="0" w:color="auto"/>
        <w:left w:val="none" w:sz="0" w:space="0" w:color="auto"/>
        <w:bottom w:val="none" w:sz="0" w:space="0" w:color="auto"/>
        <w:right w:val="none" w:sz="0" w:space="0" w:color="auto"/>
      </w:divBdr>
      <w:divsChild>
        <w:div w:id="1083071224">
          <w:marLeft w:val="0"/>
          <w:marRight w:val="0"/>
          <w:marTop w:val="0"/>
          <w:marBottom w:val="0"/>
          <w:divBdr>
            <w:top w:val="none" w:sz="0" w:space="0" w:color="auto"/>
            <w:left w:val="none" w:sz="0" w:space="0" w:color="auto"/>
            <w:bottom w:val="none" w:sz="0" w:space="0" w:color="auto"/>
            <w:right w:val="none" w:sz="0" w:space="0" w:color="auto"/>
          </w:divBdr>
        </w:div>
        <w:div w:id="1978491367">
          <w:marLeft w:val="0"/>
          <w:marRight w:val="0"/>
          <w:marTop w:val="0"/>
          <w:marBottom w:val="0"/>
          <w:divBdr>
            <w:top w:val="none" w:sz="0" w:space="0" w:color="auto"/>
            <w:left w:val="none" w:sz="0" w:space="0" w:color="auto"/>
            <w:bottom w:val="none" w:sz="0" w:space="0" w:color="auto"/>
            <w:right w:val="none" w:sz="0" w:space="0" w:color="auto"/>
          </w:divBdr>
        </w:div>
      </w:divsChild>
    </w:div>
    <w:div w:id="1931810181">
      <w:bodyDiv w:val="1"/>
      <w:marLeft w:val="0"/>
      <w:marRight w:val="0"/>
      <w:marTop w:val="0"/>
      <w:marBottom w:val="0"/>
      <w:divBdr>
        <w:top w:val="none" w:sz="0" w:space="0" w:color="auto"/>
        <w:left w:val="none" w:sz="0" w:space="0" w:color="auto"/>
        <w:bottom w:val="none" w:sz="0" w:space="0" w:color="auto"/>
        <w:right w:val="none" w:sz="0" w:space="0" w:color="auto"/>
      </w:divBdr>
    </w:div>
    <w:div w:id="2025010833">
      <w:bodyDiv w:val="1"/>
      <w:marLeft w:val="0"/>
      <w:marRight w:val="0"/>
      <w:marTop w:val="0"/>
      <w:marBottom w:val="0"/>
      <w:divBdr>
        <w:top w:val="none" w:sz="0" w:space="0" w:color="auto"/>
        <w:left w:val="none" w:sz="0" w:space="0" w:color="auto"/>
        <w:bottom w:val="none" w:sz="0" w:space="0" w:color="auto"/>
        <w:right w:val="none" w:sz="0" w:space="0" w:color="auto"/>
      </w:divBdr>
      <w:divsChild>
        <w:div w:id="1374765604">
          <w:marLeft w:val="0"/>
          <w:marRight w:val="0"/>
          <w:marTop w:val="0"/>
          <w:marBottom w:val="0"/>
          <w:divBdr>
            <w:top w:val="none" w:sz="0" w:space="0" w:color="auto"/>
            <w:left w:val="none" w:sz="0" w:space="0" w:color="auto"/>
            <w:bottom w:val="none" w:sz="0" w:space="0" w:color="auto"/>
            <w:right w:val="none" w:sz="0" w:space="0" w:color="auto"/>
          </w:divBdr>
        </w:div>
        <w:div w:id="58134222">
          <w:marLeft w:val="0"/>
          <w:marRight w:val="0"/>
          <w:marTop w:val="0"/>
          <w:marBottom w:val="0"/>
          <w:divBdr>
            <w:top w:val="none" w:sz="0" w:space="0" w:color="auto"/>
            <w:left w:val="none" w:sz="0" w:space="0" w:color="auto"/>
            <w:bottom w:val="none" w:sz="0" w:space="0" w:color="auto"/>
            <w:right w:val="none" w:sz="0" w:space="0" w:color="auto"/>
          </w:divBdr>
        </w:div>
      </w:divsChild>
    </w:div>
    <w:div w:id="2043896366">
      <w:bodyDiv w:val="1"/>
      <w:marLeft w:val="0"/>
      <w:marRight w:val="0"/>
      <w:marTop w:val="0"/>
      <w:marBottom w:val="0"/>
      <w:divBdr>
        <w:top w:val="none" w:sz="0" w:space="0" w:color="auto"/>
        <w:left w:val="none" w:sz="0" w:space="0" w:color="auto"/>
        <w:bottom w:val="none" w:sz="0" w:space="0" w:color="auto"/>
        <w:right w:val="none" w:sz="0" w:space="0" w:color="auto"/>
      </w:divBdr>
    </w:div>
    <w:div w:id="2060278367">
      <w:bodyDiv w:val="1"/>
      <w:marLeft w:val="0"/>
      <w:marRight w:val="0"/>
      <w:marTop w:val="0"/>
      <w:marBottom w:val="0"/>
      <w:divBdr>
        <w:top w:val="none" w:sz="0" w:space="0" w:color="auto"/>
        <w:left w:val="none" w:sz="0" w:space="0" w:color="auto"/>
        <w:bottom w:val="none" w:sz="0" w:space="0" w:color="auto"/>
        <w:right w:val="none" w:sz="0" w:space="0" w:color="auto"/>
      </w:divBdr>
    </w:div>
    <w:div w:id="2068457411">
      <w:bodyDiv w:val="1"/>
      <w:marLeft w:val="0"/>
      <w:marRight w:val="0"/>
      <w:marTop w:val="0"/>
      <w:marBottom w:val="0"/>
      <w:divBdr>
        <w:top w:val="none" w:sz="0" w:space="0" w:color="auto"/>
        <w:left w:val="none" w:sz="0" w:space="0" w:color="auto"/>
        <w:bottom w:val="none" w:sz="0" w:space="0" w:color="auto"/>
        <w:right w:val="none" w:sz="0" w:space="0" w:color="auto"/>
      </w:divBdr>
    </w:div>
    <w:div w:id="2108966688">
      <w:bodyDiv w:val="1"/>
      <w:marLeft w:val="0"/>
      <w:marRight w:val="0"/>
      <w:marTop w:val="0"/>
      <w:marBottom w:val="0"/>
      <w:divBdr>
        <w:top w:val="none" w:sz="0" w:space="0" w:color="auto"/>
        <w:left w:val="none" w:sz="0" w:space="0" w:color="auto"/>
        <w:bottom w:val="none" w:sz="0" w:space="0" w:color="auto"/>
        <w:right w:val="none" w:sz="0" w:space="0" w:color="auto"/>
      </w:divBdr>
      <w:divsChild>
        <w:div w:id="1676230501">
          <w:marLeft w:val="0"/>
          <w:marRight w:val="0"/>
          <w:marTop w:val="0"/>
          <w:marBottom w:val="0"/>
          <w:divBdr>
            <w:top w:val="none" w:sz="0" w:space="0" w:color="auto"/>
            <w:left w:val="none" w:sz="0" w:space="0" w:color="auto"/>
            <w:bottom w:val="none" w:sz="0" w:space="0" w:color="auto"/>
            <w:right w:val="none" w:sz="0" w:space="0" w:color="auto"/>
          </w:divBdr>
        </w:div>
        <w:div w:id="7210562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nn&#233;es\FORMATIONS\EMWEB\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ABBD5-641D-459B-9F43-6A2A1B50A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modele.dotx</Template>
  <TotalTime>4261</TotalTime>
  <Pages>1</Pages>
  <Words>3529</Words>
  <Characters>19412</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22896</CharactersWithSpaces>
  <SharedDoc>false</SharedDoc>
  <HLinks>
    <vt:vector size="30" baseType="variant">
      <vt:variant>
        <vt:i4>2031730</vt:i4>
      </vt:variant>
      <vt:variant>
        <vt:i4>897</vt:i4>
      </vt:variant>
      <vt:variant>
        <vt:i4>0</vt:i4>
      </vt:variant>
      <vt:variant>
        <vt:i4>5</vt:i4>
      </vt:variant>
      <vt:variant>
        <vt:lpwstr>http://www.w3schools.com/browsers/browsers_opera.asp</vt:lpwstr>
      </vt:variant>
      <vt:variant>
        <vt:lpwstr/>
      </vt:variant>
      <vt:variant>
        <vt:i4>6225957</vt:i4>
      </vt:variant>
      <vt:variant>
        <vt:i4>894</vt:i4>
      </vt:variant>
      <vt:variant>
        <vt:i4>0</vt:i4>
      </vt:variant>
      <vt:variant>
        <vt:i4>5</vt:i4>
      </vt:variant>
      <vt:variant>
        <vt:lpwstr>http://www.w3schools.com/browsers/browsers_safari.asp</vt:lpwstr>
      </vt:variant>
      <vt:variant>
        <vt:lpwstr/>
      </vt:variant>
      <vt:variant>
        <vt:i4>4456494</vt:i4>
      </vt:variant>
      <vt:variant>
        <vt:i4>891</vt:i4>
      </vt:variant>
      <vt:variant>
        <vt:i4>0</vt:i4>
      </vt:variant>
      <vt:variant>
        <vt:i4>5</vt:i4>
      </vt:variant>
      <vt:variant>
        <vt:lpwstr>http://www.w3schools.com/browsers/browsers_chrome.asp</vt:lpwstr>
      </vt:variant>
      <vt:variant>
        <vt:lpwstr/>
      </vt:variant>
      <vt:variant>
        <vt:i4>8257555</vt:i4>
      </vt:variant>
      <vt:variant>
        <vt:i4>888</vt:i4>
      </vt:variant>
      <vt:variant>
        <vt:i4>0</vt:i4>
      </vt:variant>
      <vt:variant>
        <vt:i4>5</vt:i4>
      </vt:variant>
      <vt:variant>
        <vt:lpwstr>http://www.w3schools.com/browsers/browsers_firefox.asp</vt:lpwstr>
      </vt:variant>
      <vt:variant>
        <vt:lpwstr/>
      </vt:variant>
      <vt:variant>
        <vt:i4>2555992</vt:i4>
      </vt:variant>
      <vt:variant>
        <vt:i4>885</vt:i4>
      </vt:variant>
      <vt:variant>
        <vt:i4>0</vt:i4>
      </vt:variant>
      <vt:variant>
        <vt:i4>5</vt:i4>
      </vt:variant>
      <vt:variant>
        <vt:lpwstr>http://www.w3schools.com/browsers/browsers_explorer.asp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dc:creator>
  <cp:keywords/>
  <cp:lastModifiedBy>Windows</cp:lastModifiedBy>
  <cp:revision>205</cp:revision>
  <cp:lastPrinted>2012-02-06T12:45:00Z</cp:lastPrinted>
  <dcterms:created xsi:type="dcterms:W3CDTF">2012-11-07T16:16:00Z</dcterms:created>
  <dcterms:modified xsi:type="dcterms:W3CDTF">2015-11-18T09:40:00Z</dcterms:modified>
</cp:coreProperties>
</file>